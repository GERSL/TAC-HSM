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944510917"/>
        <w:docPartObj>
          <w:docPartGallery w:val="Cover Pages"/>
          <w:docPartUnique/>
        </w:docPartObj>
      </w:sdtPr>
      <w:sdtEndPr/>
      <w:sdtContent>
        <w:p w14:paraId="5015EA34" w14:textId="77777777" w:rsidR="00D653F0" w:rsidRDefault="00D653F0"/>
        <w:p w14:paraId="73C6C021" w14:textId="77777777" w:rsidR="00D653F0" w:rsidRDefault="00D653F0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0427302" wp14:editId="73AD022F">
                    <wp:simplePos x="0" y="0"/>
                    <wp:positionH relativeFrom="margin">
                      <wp:posOffset>457200</wp:posOffset>
                    </wp:positionH>
                    <wp:positionV relativeFrom="page">
                      <wp:posOffset>5420995</wp:posOffset>
                    </wp:positionV>
                    <wp:extent cx="5268595" cy="6720840"/>
                    <wp:effectExtent l="0" t="0" r="1905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268595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4551AB" w14:textId="30EE7FCA" w:rsidR="00D653F0" w:rsidRPr="00691249" w:rsidRDefault="00BF548C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731C3F" w:themeColor="accent1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olor w:val="731C3F" w:themeColor="accent1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01991" w:rsidRPr="00691249">
                                      <w:rPr>
                                        <w:color w:val="731C3F" w:themeColor="accent1"/>
                                        <w:sz w:val="52"/>
                                        <w:szCs w:val="52"/>
                                      </w:rPr>
                                      <w:t xml:space="preserve">MATLAB Package of COLD </w:t>
                                    </w:r>
                                    <w:r w:rsidR="00EA5776">
                                      <w:rPr>
                                        <w:color w:val="731C3F" w:themeColor="accent1"/>
                                        <w:sz w:val="52"/>
                                        <w:szCs w:val="52"/>
                                      </w:rPr>
                                      <w:t>V</w:t>
                                    </w:r>
                                    <w:r w:rsidR="00901991" w:rsidRPr="00691249">
                                      <w:rPr>
                                        <w:color w:val="731C3F" w:themeColor="accent1"/>
                                        <w:sz w:val="52"/>
                                        <w:szCs w:val="52"/>
                                      </w:rPr>
                                      <w:t>ersion 2.0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6F3815" w:themeColor="accent5" w:themeShade="80"/>
                                    <w:sz w:val="32"/>
                                    <w:szCs w:val="32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15ADE1F" w14:textId="7EBB1DA1" w:rsidR="00D653F0" w:rsidRPr="00691249" w:rsidRDefault="00F855AC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6F3815" w:themeColor="accent5" w:themeShade="80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6F3815" w:themeColor="accent5" w:themeShade="80"/>
                                        <w:sz w:val="32"/>
                                        <w:szCs w:val="32"/>
                                      </w:rPr>
                                      <w:t>handbook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D87330" w:themeColor="accent5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6080C4E" w14:textId="77777777" w:rsidR="00D653F0" w:rsidRPr="00691249" w:rsidRDefault="00D653F0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D87330" w:themeColor="accent5"/>
                                        <w:sz w:val="28"/>
                                        <w:szCs w:val="28"/>
                                      </w:rPr>
                                    </w:pPr>
                                    <w:r w:rsidRPr="00691249">
                                      <w:rPr>
                                        <w:caps/>
                                        <w:color w:val="D87330" w:themeColor="accent5"/>
                                        <w:sz w:val="28"/>
                                        <w:szCs w:val="28"/>
                                      </w:rPr>
                                      <w:t>shi qiu, zhe zhu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042730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36pt;margin-top:426.85pt;width:414.85pt;height:529.2pt;z-index:251660288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" filled="f" stroked="f" strokeweight=".5pt">
                    <v:textbox style="mso-fit-shape-to-text:t" inset="0,0,0,0">
                      <w:txbxContent>
                        <w:p w14:paraId="4F4551AB" w14:textId="30EE7FCA" w:rsidR="00D653F0" w:rsidRPr="00691249" w:rsidRDefault="00906BBC">
                          <w:pPr>
                            <w:pStyle w:val="NoSpacing"/>
                            <w:spacing w:before="40" w:after="560" w:line="216" w:lineRule="auto"/>
                            <w:rPr>
                              <w:color w:val="731C3F" w:themeColor="accent1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olor w:val="731C3F" w:themeColor="accent1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901991" w:rsidRPr="00691249">
                                <w:rPr>
                                  <w:color w:val="731C3F" w:themeColor="accent1"/>
                                  <w:sz w:val="52"/>
                                  <w:szCs w:val="52"/>
                                </w:rPr>
                                <w:t xml:space="preserve">MATLAB Package of COLD </w:t>
                              </w:r>
                              <w:r w:rsidR="00EA5776">
                                <w:rPr>
                                  <w:color w:val="731C3F" w:themeColor="accent1"/>
                                  <w:sz w:val="52"/>
                                  <w:szCs w:val="52"/>
                                </w:rPr>
                                <w:t>V</w:t>
                              </w:r>
                              <w:r w:rsidR="00901991" w:rsidRPr="00691249">
                                <w:rPr>
                                  <w:color w:val="731C3F" w:themeColor="accent1"/>
                                  <w:sz w:val="52"/>
                                  <w:szCs w:val="52"/>
                                </w:rPr>
                                <w:t>ersion 2.0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6F3815" w:themeColor="accent5" w:themeShade="80"/>
                              <w:sz w:val="32"/>
                              <w:szCs w:val="32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15ADE1F" w14:textId="7EBB1DA1" w:rsidR="00D653F0" w:rsidRPr="00691249" w:rsidRDefault="00F855AC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6F3815" w:themeColor="accent5" w:themeShade="8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caps/>
                                  <w:color w:val="6F3815" w:themeColor="accent5" w:themeShade="80"/>
                                  <w:sz w:val="32"/>
                                  <w:szCs w:val="32"/>
                                </w:rPr>
                                <w:t>handbook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D87330" w:themeColor="accent5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6080C4E" w14:textId="77777777" w:rsidR="00D653F0" w:rsidRPr="00691249" w:rsidRDefault="00D653F0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D87330" w:themeColor="accent5"/>
                                  <w:sz w:val="28"/>
                                  <w:szCs w:val="28"/>
                                </w:rPr>
                              </w:pPr>
                              <w:r w:rsidRPr="00691249">
                                <w:rPr>
                                  <w:caps/>
                                  <w:color w:val="D87330" w:themeColor="accent5"/>
                                  <w:sz w:val="28"/>
                                  <w:szCs w:val="28"/>
                                </w:rPr>
                                <w:t>shi qiu, zhe zhu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4E82B18" wp14:editId="19CA188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0F8F67B" w14:textId="77777777" w:rsidR="00D653F0" w:rsidRDefault="00D653F0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4E82B18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" fillcolor="#731c3f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0F8F67B" w14:textId="77777777" w:rsidR="00D653F0" w:rsidRDefault="00D653F0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2021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487AA00C" w14:textId="1B18E979" w:rsidR="004851AF" w:rsidRDefault="00D64C7E" w:rsidP="004851AF">
      <w:pPr>
        <w:pStyle w:val="Heading1"/>
      </w:pPr>
      <w:r>
        <w:lastRenderedPageBreak/>
        <w:t xml:space="preserve">FOLDER </w:t>
      </w:r>
      <w:r w:rsidR="004851AF">
        <w:t>STRUCTURE: Structure of Working Folder</w:t>
      </w:r>
    </w:p>
    <w:p w14:paraId="235AB797" w14:textId="77777777" w:rsidR="004851AF" w:rsidRPr="000C204E" w:rsidRDefault="004851AF" w:rsidP="004851AF">
      <w:pPr>
        <w:pStyle w:val="ListBullet"/>
        <w:rPr>
          <w:b/>
          <w:bCs/>
        </w:rPr>
      </w:pPr>
      <w:proofErr w:type="spellStart"/>
      <w:r w:rsidRPr="000C204E">
        <w:rPr>
          <w:b/>
          <w:bCs/>
          <w:i/>
          <w:iCs/>
        </w:rPr>
        <w:t>metadata.mat</w:t>
      </w:r>
      <w:proofErr w:type="spellEnd"/>
    </w:p>
    <w:p w14:paraId="6A41DD6A" w14:textId="0A65A025" w:rsidR="004851AF" w:rsidRDefault="004851AF" w:rsidP="004851AF">
      <w:pPr>
        <w:pStyle w:val="ListBullet"/>
        <w:numPr>
          <w:ilvl w:val="0"/>
          <w:numId w:val="0"/>
        </w:numPr>
        <w:ind w:left="432"/>
      </w:pPr>
      <w:r>
        <w:t xml:space="preserve">It </w:t>
      </w:r>
      <w:r w:rsidRPr="00D653F0">
        <w:t>collects the extent, spatial resolution, number of bands,</w:t>
      </w:r>
      <w:r>
        <w:t xml:space="preserve"> </w:t>
      </w:r>
      <w:r w:rsidRPr="00D653F0">
        <w:t>geoinformation, etc.</w:t>
      </w:r>
    </w:p>
    <w:p w14:paraId="70508EA4" w14:textId="37C8B13A" w:rsidR="00AF16CB" w:rsidRDefault="006318D6" w:rsidP="004851AF">
      <w:pPr>
        <w:pStyle w:val="ListBullet"/>
        <w:numPr>
          <w:ilvl w:val="0"/>
          <w:numId w:val="0"/>
        </w:numPr>
        <w:ind w:left="432"/>
      </w:pPr>
      <w:proofErr w:type="spellStart"/>
      <w:r w:rsidRPr="00A120B4">
        <w:rPr>
          <w:i/>
          <w:iCs/>
        </w:rPr>
        <w:t>GRIDobj</w:t>
      </w:r>
      <w:proofErr w:type="spellEnd"/>
      <w:r>
        <w:t xml:space="preserve">: </w:t>
      </w:r>
      <w:r w:rsidR="00633702">
        <w:t>An object</w:t>
      </w:r>
      <w:r w:rsidR="00DB7E34">
        <w:t xml:space="preserve"> will be </w:t>
      </w:r>
      <w:r w:rsidR="00633702">
        <w:t xml:space="preserve">further </w:t>
      </w:r>
      <w:r w:rsidR="00DB7E34">
        <w:t>used as basic layer with geo information to generate images</w:t>
      </w:r>
      <w:r w:rsidR="00AF16CB">
        <w:t>/maps</w:t>
      </w:r>
      <w:r w:rsidR="00DB7E34">
        <w:t xml:space="preserve"> with</w:t>
      </w:r>
      <w:r w:rsidR="00AF16CB">
        <w:t xml:space="preserve"> same projection system.</w:t>
      </w:r>
    </w:p>
    <w:p w14:paraId="77BD6A31" w14:textId="6A050B3D" w:rsidR="006318D6" w:rsidRDefault="00AF16CB" w:rsidP="004851AF">
      <w:pPr>
        <w:pStyle w:val="ListBullet"/>
        <w:numPr>
          <w:ilvl w:val="0"/>
          <w:numId w:val="0"/>
        </w:numPr>
        <w:ind w:left="432"/>
        <w:rPr>
          <w:lang w:eastAsia="zh-CN"/>
        </w:rPr>
      </w:pPr>
      <w:r w:rsidRPr="00A120B4">
        <w:rPr>
          <w:i/>
          <w:iCs/>
        </w:rPr>
        <w:t>region</w:t>
      </w:r>
      <w:r>
        <w:t xml:space="preserve">: </w:t>
      </w:r>
      <w:r w:rsidR="00BE0695">
        <w:t>Landsat ARD’s region. CU means CONUS</w:t>
      </w:r>
      <w:r w:rsidR="005F527A">
        <w:rPr>
          <w:rFonts w:hint="eastAsia"/>
          <w:lang w:eastAsia="zh-CN"/>
        </w:rPr>
        <w:t>.</w:t>
      </w:r>
    </w:p>
    <w:p w14:paraId="4264DDCD" w14:textId="5E8D004B" w:rsidR="00BE0695" w:rsidRDefault="00BE0695" w:rsidP="004851AF">
      <w:pPr>
        <w:pStyle w:val="ListBullet"/>
        <w:numPr>
          <w:ilvl w:val="0"/>
          <w:numId w:val="0"/>
        </w:numPr>
        <w:ind w:left="432"/>
      </w:pPr>
      <w:r w:rsidRPr="00A120B4">
        <w:rPr>
          <w:i/>
          <w:iCs/>
        </w:rPr>
        <w:t>tile</w:t>
      </w:r>
      <w:r>
        <w:t xml:space="preserve">: </w:t>
      </w:r>
      <w:r w:rsidR="000F5850">
        <w:t>Tile name of AR, like h029v005</w:t>
      </w:r>
      <w:r w:rsidR="005F527A">
        <w:t>.</w:t>
      </w:r>
    </w:p>
    <w:p w14:paraId="30CFAB59" w14:textId="625134FB" w:rsidR="000F5850" w:rsidRDefault="000F5850" w:rsidP="004851AF">
      <w:pPr>
        <w:pStyle w:val="ListBullet"/>
        <w:numPr>
          <w:ilvl w:val="0"/>
          <w:numId w:val="0"/>
        </w:numPr>
        <w:ind w:left="432"/>
      </w:pPr>
      <w:proofErr w:type="spellStart"/>
      <w:r w:rsidRPr="00A120B4">
        <w:rPr>
          <w:i/>
          <w:iCs/>
        </w:rPr>
        <w:t>nrows</w:t>
      </w:r>
      <w:proofErr w:type="spellEnd"/>
      <w:r>
        <w:t>: Number of rows</w:t>
      </w:r>
      <w:r w:rsidR="005F527A">
        <w:t>.</w:t>
      </w:r>
    </w:p>
    <w:p w14:paraId="0796B3F2" w14:textId="606A6510" w:rsidR="000F5850" w:rsidRDefault="000F5850" w:rsidP="004851AF">
      <w:pPr>
        <w:pStyle w:val="ListBullet"/>
        <w:numPr>
          <w:ilvl w:val="0"/>
          <w:numId w:val="0"/>
        </w:numPr>
        <w:ind w:left="432"/>
      </w:pPr>
      <w:proofErr w:type="spellStart"/>
      <w:r w:rsidRPr="00A120B4">
        <w:rPr>
          <w:i/>
          <w:iCs/>
        </w:rPr>
        <w:t>ncols</w:t>
      </w:r>
      <w:proofErr w:type="spellEnd"/>
      <w:r>
        <w:t>: Number of columns</w:t>
      </w:r>
      <w:r w:rsidR="005F527A">
        <w:t>.</w:t>
      </w:r>
    </w:p>
    <w:p w14:paraId="67C07D66" w14:textId="6CB3F585" w:rsidR="000F5850" w:rsidRDefault="000F5850" w:rsidP="004851AF">
      <w:pPr>
        <w:pStyle w:val="ListBullet"/>
        <w:numPr>
          <w:ilvl w:val="0"/>
          <w:numId w:val="0"/>
        </w:numPr>
        <w:ind w:left="432"/>
      </w:pPr>
      <w:proofErr w:type="spellStart"/>
      <w:r w:rsidRPr="00A120B4">
        <w:rPr>
          <w:i/>
          <w:iCs/>
        </w:rPr>
        <w:t>nbands</w:t>
      </w:r>
      <w:proofErr w:type="spellEnd"/>
      <w:r>
        <w:t xml:space="preserve">: Number of bands of stacked dataset, like </w:t>
      </w:r>
      <w:r w:rsidR="002E0E35">
        <w:t>7 Landsat spectral bands + 1 QA band = 8</w:t>
      </w:r>
      <w:r w:rsidR="005F527A">
        <w:t>.</w:t>
      </w:r>
    </w:p>
    <w:p w14:paraId="5D6A0523" w14:textId="5741ADF6" w:rsidR="002E0E35" w:rsidRDefault="002E0E35" w:rsidP="004851AF">
      <w:pPr>
        <w:pStyle w:val="ListBullet"/>
        <w:numPr>
          <w:ilvl w:val="0"/>
          <w:numId w:val="0"/>
        </w:numPr>
        <w:ind w:left="432"/>
      </w:pPr>
      <w:proofErr w:type="spellStart"/>
      <w:r w:rsidRPr="00A120B4">
        <w:rPr>
          <w:i/>
          <w:iCs/>
        </w:rPr>
        <w:t>nsubrows</w:t>
      </w:r>
      <w:proofErr w:type="spellEnd"/>
      <w:r>
        <w:t xml:space="preserve">: Number of </w:t>
      </w:r>
      <w:r w:rsidR="00902CB3">
        <w:t>rows per sub stacking dataset, like 10 at default</w:t>
      </w:r>
      <w:r w:rsidR="005F527A">
        <w:t>.</w:t>
      </w:r>
    </w:p>
    <w:p w14:paraId="61CF22BA" w14:textId="4EDEDFEF" w:rsidR="00902CB3" w:rsidRDefault="00396E81" w:rsidP="004851AF">
      <w:pPr>
        <w:pStyle w:val="ListBullet"/>
        <w:numPr>
          <w:ilvl w:val="0"/>
          <w:numId w:val="0"/>
        </w:numPr>
        <w:ind w:left="432"/>
      </w:pPr>
      <w:proofErr w:type="spellStart"/>
      <w:r w:rsidRPr="00A120B4">
        <w:rPr>
          <w:i/>
          <w:iCs/>
        </w:rPr>
        <w:t>nimages</w:t>
      </w:r>
      <w:proofErr w:type="spellEnd"/>
      <w:r>
        <w:t>: Number of images used</w:t>
      </w:r>
      <w:r w:rsidR="005F527A">
        <w:t>.</w:t>
      </w:r>
    </w:p>
    <w:p w14:paraId="4D4328DA" w14:textId="1ADA2DB9" w:rsidR="00396E81" w:rsidRDefault="00396E81" w:rsidP="004851AF">
      <w:pPr>
        <w:pStyle w:val="ListBullet"/>
        <w:numPr>
          <w:ilvl w:val="0"/>
          <w:numId w:val="0"/>
        </w:numPr>
        <w:ind w:left="432"/>
      </w:pPr>
      <w:proofErr w:type="spellStart"/>
      <w:r w:rsidRPr="00A120B4">
        <w:rPr>
          <w:i/>
          <w:iCs/>
        </w:rPr>
        <w:t>cloudcover</w:t>
      </w:r>
      <w:proofErr w:type="spellEnd"/>
      <w:r>
        <w:t xml:space="preserve">: Minimum percentage of cloud over. </w:t>
      </w:r>
      <w:r w:rsidR="00F53A23">
        <w:t>Usually,</w:t>
      </w:r>
      <w:r>
        <w:t xml:space="preserve"> it can be set as 0, and this will make the process stacking all the data what you have.</w:t>
      </w:r>
    </w:p>
    <w:p w14:paraId="507D258E" w14:textId="7915747C" w:rsidR="000F5850" w:rsidRDefault="00FB0E53" w:rsidP="000829C4">
      <w:pPr>
        <w:pStyle w:val="ListBullet"/>
        <w:numPr>
          <w:ilvl w:val="0"/>
          <w:numId w:val="0"/>
        </w:numPr>
        <w:ind w:left="432"/>
      </w:pPr>
      <w:proofErr w:type="spellStart"/>
      <w:r w:rsidRPr="00A120B4">
        <w:rPr>
          <w:i/>
          <w:iCs/>
        </w:rPr>
        <w:t>c</w:t>
      </w:r>
      <w:r w:rsidR="00BD4632" w:rsidRPr="00A120B4">
        <w:rPr>
          <w:i/>
          <w:iCs/>
        </w:rPr>
        <w:t>reatetime</w:t>
      </w:r>
      <w:proofErr w:type="spellEnd"/>
      <w:r w:rsidR="00BD4632">
        <w:t>: Time of crea</w:t>
      </w:r>
      <w:r w:rsidR="00A120B4">
        <w:t>t</w:t>
      </w:r>
      <w:r w:rsidR="00BD4632">
        <w:t xml:space="preserve">ing this metadata, same as the time when </w:t>
      </w:r>
      <w:r>
        <w:t>the stack processing started.</w:t>
      </w:r>
    </w:p>
    <w:p w14:paraId="4722A205" w14:textId="77777777" w:rsidR="000829C4" w:rsidRPr="00D653F0" w:rsidRDefault="000829C4" w:rsidP="000829C4">
      <w:pPr>
        <w:pStyle w:val="ListBullet"/>
        <w:numPr>
          <w:ilvl w:val="0"/>
          <w:numId w:val="0"/>
        </w:numPr>
        <w:ind w:left="432"/>
      </w:pPr>
    </w:p>
    <w:p w14:paraId="7BD8293C" w14:textId="77777777" w:rsidR="004851AF" w:rsidRPr="000C204E" w:rsidRDefault="004851AF" w:rsidP="004851AF">
      <w:pPr>
        <w:pStyle w:val="ListBullet"/>
        <w:rPr>
          <w:b/>
          <w:bCs/>
        </w:rPr>
      </w:pPr>
      <w:proofErr w:type="spellStart"/>
      <w:r w:rsidRPr="000C204E">
        <w:rPr>
          <w:b/>
          <w:bCs/>
          <w:i/>
          <w:iCs/>
        </w:rPr>
        <w:t>singlepath_landsat.tif</w:t>
      </w:r>
      <w:proofErr w:type="spellEnd"/>
    </w:p>
    <w:p w14:paraId="2EB2DB0F" w14:textId="1D33D7FF" w:rsidR="004851AF" w:rsidRDefault="004851AF" w:rsidP="004851AF">
      <w:pPr>
        <w:pStyle w:val="ListBullet"/>
        <w:numPr>
          <w:ilvl w:val="0"/>
          <w:numId w:val="0"/>
        </w:numPr>
        <w:ind w:left="432"/>
      </w:pPr>
      <w:r>
        <w:t xml:space="preserve">It </w:t>
      </w:r>
      <w:r w:rsidRPr="00D653F0">
        <w:t>provides single path label per Landsat pixel</w:t>
      </w:r>
      <w:r w:rsidR="00972856">
        <w:t xml:space="preserve"> with unit 16</w:t>
      </w:r>
      <w:r w:rsidRPr="00D653F0">
        <w:t>.</w:t>
      </w:r>
      <w:r w:rsidR="00972856">
        <w:t xml:space="preserve"> Value range is </w:t>
      </w:r>
      <w:r w:rsidR="00664C80">
        <w:t>between 1 and 233.</w:t>
      </w:r>
    </w:p>
    <w:p w14:paraId="68F207CF" w14:textId="2822768E" w:rsidR="00664C80" w:rsidRDefault="00664C80" w:rsidP="00664C80">
      <w:pPr>
        <w:pStyle w:val="ListBullet"/>
        <w:numPr>
          <w:ilvl w:val="0"/>
          <w:numId w:val="0"/>
        </w:numPr>
        <w:ind w:left="432" w:hanging="432"/>
      </w:pPr>
    </w:p>
    <w:p w14:paraId="4D2ADDB5" w14:textId="00884478" w:rsidR="00664C80" w:rsidRDefault="00664C80" w:rsidP="00664C80">
      <w:pPr>
        <w:pStyle w:val="ListBullet"/>
        <w:numPr>
          <w:ilvl w:val="0"/>
          <w:numId w:val="0"/>
        </w:numPr>
        <w:ind w:left="432" w:hanging="432"/>
      </w:pPr>
    </w:p>
    <w:p w14:paraId="06B76FA9" w14:textId="77777777" w:rsidR="00664C80" w:rsidRDefault="00664C80" w:rsidP="00664C80">
      <w:pPr>
        <w:pStyle w:val="ListBullet"/>
        <w:numPr>
          <w:ilvl w:val="0"/>
          <w:numId w:val="0"/>
        </w:numPr>
        <w:ind w:left="432" w:hanging="432"/>
      </w:pPr>
    </w:p>
    <w:p w14:paraId="1E8A9675" w14:textId="77777777" w:rsidR="004851AF" w:rsidRPr="000C204E" w:rsidRDefault="004851AF" w:rsidP="004851AF">
      <w:pPr>
        <w:pStyle w:val="ListBullet"/>
        <w:rPr>
          <w:b/>
          <w:bCs/>
          <w:i/>
          <w:iCs/>
        </w:rPr>
      </w:pPr>
      <w:r w:rsidRPr="000C204E">
        <w:rPr>
          <w:b/>
          <w:bCs/>
          <w:i/>
          <w:iCs/>
        </w:rPr>
        <w:lastRenderedPageBreak/>
        <w:t>&lt;</w:t>
      </w:r>
      <w:proofErr w:type="spellStart"/>
      <w:r w:rsidRPr="000C204E">
        <w:rPr>
          <w:b/>
          <w:bCs/>
          <w:i/>
          <w:iCs/>
        </w:rPr>
        <w:t>StackData</w:t>
      </w:r>
      <w:proofErr w:type="spellEnd"/>
      <w:r w:rsidRPr="000C204E">
        <w:rPr>
          <w:b/>
          <w:bCs/>
          <w:i/>
          <w:iCs/>
        </w:rPr>
        <w:t>&gt;</w:t>
      </w:r>
    </w:p>
    <w:p w14:paraId="45BACF56" w14:textId="16AE8617" w:rsidR="004851AF" w:rsidRDefault="004851AF" w:rsidP="004851AF">
      <w:pPr>
        <w:pStyle w:val="ListBullet"/>
        <w:numPr>
          <w:ilvl w:val="0"/>
          <w:numId w:val="0"/>
        </w:numPr>
        <w:ind w:left="432"/>
      </w:pPr>
      <w:r>
        <w:t>It contains all the stacking row folders, and in each row folder there are time series of images with BIP format. This folder can be deleted after finishing CCD.</w:t>
      </w:r>
    </w:p>
    <w:p w14:paraId="405AE5E4" w14:textId="77777777" w:rsidR="000829C4" w:rsidRPr="00D653F0" w:rsidRDefault="000829C4" w:rsidP="004851AF">
      <w:pPr>
        <w:pStyle w:val="ListBullet"/>
        <w:numPr>
          <w:ilvl w:val="0"/>
          <w:numId w:val="0"/>
        </w:numPr>
        <w:ind w:left="432"/>
      </w:pPr>
    </w:p>
    <w:p w14:paraId="2AB0DF00" w14:textId="77777777" w:rsidR="004851AF" w:rsidRPr="000C204E" w:rsidRDefault="004851AF" w:rsidP="004851AF">
      <w:pPr>
        <w:pStyle w:val="ListBullet"/>
        <w:rPr>
          <w:b/>
          <w:bCs/>
          <w:i/>
          <w:iCs/>
        </w:rPr>
      </w:pPr>
      <w:r w:rsidRPr="000C204E">
        <w:rPr>
          <w:b/>
          <w:bCs/>
          <w:i/>
          <w:iCs/>
        </w:rPr>
        <w:t>&lt;</w:t>
      </w:r>
      <w:proofErr w:type="spellStart"/>
      <w:r w:rsidRPr="000C204E">
        <w:rPr>
          <w:b/>
          <w:bCs/>
          <w:i/>
          <w:iCs/>
        </w:rPr>
        <w:t>TSFit</w:t>
      </w:r>
      <w:r>
        <w:rPr>
          <w:b/>
          <w:bCs/>
          <w:i/>
          <w:iCs/>
        </w:rPr>
        <w:t>Line</w:t>
      </w:r>
      <w:proofErr w:type="spellEnd"/>
      <w:r w:rsidRPr="000C204E">
        <w:rPr>
          <w:b/>
          <w:bCs/>
          <w:i/>
          <w:iCs/>
        </w:rPr>
        <w:t>&gt;</w:t>
      </w:r>
    </w:p>
    <w:p w14:paraId="5E67C4C9" w14:textId="7A3224E1" w:rsidR="004851AF" w:rsidRDefault="004851AF" w:rsidP="004851AF">
      <w:pPr>
        <w:pStyle w:val="ListBullet"/>
        <w:numPr>
          <w:ilvl w:val="0"/>
          <w:numId w:val="0"/>
        </w:numPr>
        <w:ind w:left="432"/>
      </w:pPr>
      <w:r>
        <w:t>It stores Time Series Fit (</w:t>
      </w:r>
      <w:proofErr w:type="spellStart"/>
      <w:r>
        <w:t>TSFit</w:t>
      </w:r>
      <w:proofErr w:type="spellEnd"/>
      <w:r>
        <w:t>) results per row</w:t>
      </w:r>
      <w:r w:rsidR="00FD75EA">
        <w:t>, with mat format</w:t>
      </w:r>
      <w:r>
        <w:t>.</w:t>
      </w:r>
    </w:p>
    <w:p w14:paraId="70BDCFC2" w14:textId="77777777" w:rsidR="000829C4" w:rsidRPr="00D653F0" w:rsidRDefault="000829C4" w:rsidP="004851AF">
      <w:pPr>
        <w:pStyle w:val="ListBullet"/>
        <w:numPr>
          <w:ilvl w:val="0"/>
          <w:numId w:val="0"/>
        </w:numPr>
        <w:ind w:left="432"/>
      </w:pPr>
    </w:p>
    <w:p w14:paraId="4DF53F4A" w14:textId="77777777" w:rsidR="004851AF" w:rsidRPr="000C204E" w:rsidRDefault="004851AF" w:rsidP="004851AF">
      <w:pPr>
        <w:pStyle w:val="ListBullet"/>
        <w:rPr>
          <w:b/>
          <w:bCs/>
          <w:i/>
          <w:iCs/>
        </w:rPr>
      </w:pPr>
      <w:r w:rsidRPr="000C204E">
        <w:rPr>
          <w:b/>
          <w:bCs/>
          <w:i/>
          <w:iCs/>
        </w:rPr>
        <w:t>&lt;</w:t>
      </w:r>
      <w:proofErr w:type="spellStart"/>
      <w:r w:rsidRPr="000C204E">
        <w:rPr>
          <w:b/>
          <w:bCs/>
          <w:i/>
          <w:iCs/>
        </w:rPr>
        <w:t>ChangeMap</w:t>
      </w:r>
      <w:proofErr w:type="spellEnd"/>
      <w:r w:rsidRPr="000C204E">
        <w:rPr>
          <w:b/>
          <w:bCs/>
          <w:i/>
          <w:iCs/>
        </w:rPr>
        <w:t>&gt;</w:t>
      </w:r>
    </w:p>
    <w:p w14:paraId="5489E5C7" w14:textId="3CD847C7" w:rsidR="004851AF" w:rsidRDefault="004851AF" w:rsidP="004851AF">
      <w:pPr>
        <w:pStyle w:val="ListBullet"/>
        <w:numPr>
          <w:ilvl w:val="0"/>
          <w:numId w:val="0"/>
        </w:numPr>
        <w:ind w:left="432"/>
      </w:pPr>
      <w:r>
        <w:t>It stores change maps</w:t>
      </w:r>
      <w:r w:rsidR="00304F3F">
        <w:t xml:space="preserve"> with </w:t>
      </w:r>
      <w:proofErr w:type="spellStart"/>
      <w:r w:rsidR="00304F3F">
        <w:t>geotiff</w:t>
      </w:r>
      <w:proofErr w:type="spellEnd"/>
      <w:r w:rsidR="00304F3F">
        <w:t xml:space="preserve"> format</w:t>
      </w:r>
      <w:r>
        <w:t>.</w:t>
      </w:r>
    </w:p>
    <w:p w14:paraId="50467256" w14:textId="77777777" w:rsidR="000829C4" w:rsidRPr="00D653F0" w:rsidRDefault="000829C4" w:rsidP="004851AF">
      <w:pPr>
        <w:pStyle w:val="ListBullet"/>
        <w:numPr>
          <w:ilvl w:val="0"/>
          <w:numId w:val="0"/>
        </w:numPr>
        <w:ind w:left="432"/>
      </w:pPr>
    </w:p>
    <w:p w14:paraId="4940F2B6" w14:textId="77777777" w:rsidR="004851AF" w:rsidRPr="000C204E" w:rsidRDefault="004851AF" w:rsidP="004851AF">
      <w:pPr>
        <w:pStyle w:val="ListBullet"/>
        <w:rPr>
          <w:b/>
          <w:bCs/>
          <w:i/>
          <w:iCs/>
        </w:rPr>
      </w:pPr>
      <w:r w:rsidRPr="000C204E">
        <w:rPr>
          <w:b/>
          <w:bCs/>
          <w:i/>
          <w:iCs/>
        </w:rPr>
        <w:t>&lt;</w:t>
      </w:r>
      <w:proofErr w:type="spellStart"/>
      <w:r w:rsidRPr="000C204E">
        <w:rPr>
          <w:b/>
          <w:bCs/>
          <w:i/>
          <w:iCs/>
        </w:rPr>
        <w:t>SyntheticImage</w:t>
      </w:r>
      <w:proofErr w:type="spellEnd"/>
      <w:r w:rsidRPr="000C204E">
        <w:rPr>
          <w:b/>
          <w:bCs/>
          <w:i/>
          <w:iCs/>
        </w:rPr>
        <w:t>&gt;</w:t>
      </w:r>
    </w:p>
    <w:p w14:paraId="5BAC0DC7" w14:textId="6D004BB7" w:rsidR="004851AF" w:rsidRDefault="004851AF" w:rsidP="004851AF">
      <w:pPr>
        <w:pStyle w:val="ListBullet"/>
        <w:numPr>
          <w:ilvl w:val="0"/>
          <w:numId w:val="0"/>
        </w:numPr>
        <w:ind w:left="432"/>
      </w:pPr>
      <w:r>
        <w:t>It stores s</w:t>
      </w:r>
      <w:r w:rsidRPr="005E4244">
        <w:t>ynthetic</w:t>
      </w:r>
      <w:r>
        <w:t xml:space="preserve"> i</w:t>
      </w:r>
      <w:r w:rsidRPr="005E4244">
        <w:t>mage</w:t>
      </w:r>
      <w:r>
        <w:t>s generated by the time series model predication.</w:t>
      </w:r>
    </w:p>
    <w:p w14:paraId="352E8859" w14:textId="1A845860" w:rsidR="00C25988" w:rsidRDefault="00C25988" w:rsidP="00C25988"/>
    <w:p w14:paraId="623F1EFC" w14:textId="2A9487A9" w:rsidR="00C25988" w:rsidRDefault="00C25988" w:rsidP="00C25988"/>
    <w:p w14:paraId="1F251744" w14:textId="6CFA605F" w:rsidR="00C25988" w:rsidRDefault="00C25988" w:rsidP="00C25988"/>
    <w:p w14:paraId="5C500017" w14:textId="77777777" w:rsidR="00C25988" w:rsidRPr="00C25988" w:rsidRDefault="00C25988" w:rsidP="00C25988"/>
    <w:p w14:paraId="7FD66D12" w14:textId="2CB221AF" w:rsidR="00837019" w:rsidRDefault="00837019">
      <w:pPr>
        <w:rPr>
          <w:rFonts w:asciiTheme="majorHAnsi" w:eastAsiaTheme="majorEastAsia" w:hAnsiTheme="majorHAnsi" w:cstheme="majorBidi"/>
          <w:color w:val="731C3F" w:themeColor="accent1"/>
          <w:sz w:val="40"/>
          <w:szCs w:val="32"/>
        </w:rPr>
      </w:pPr>
    </w:p>
    <w:p w14:paraId="78B72F92" w14:textId="77777777" w:rsidR="00240883" w:rsidRDefault="00240883">
      <w:pPr>
        <w:rPr>
          <w:rFonts w:asciiTheme="majorHAnsi" w:eastAsiaTheme="majorEastAsia" w:hAnsiTheme="majorHAnsi" w:cstheme="majorBidi"/>
          <w:color w:val="731C3F" w:themeColor="accent1"/>
          <w:sz w:val="40"/>
          <w:szCs w:val="32"/>
        </w:rPr>
      </w:pPr>
      <w:r>
        <w:br w:type="page"/>
      </w:r>
    </w:p>
    <w:p w14:paraId="2AC599C4" w14:textId="0307BB32" w:rsidR="009635A1" w:rsidRDefault="00D653F0">
      <w:pPr>
        <w:pStyle w:val="Heading1"/>
      </w:pPr>
      <w:r>
        <w:lastRenderedPageBreak/>
        <w:t xml:space="preserve">FUNCTION: </w:t>
      </w:r>
      <w:r w:rsidRPr="00D653F0">
        <w:t>stackLandatARD2Line</w:t>
      </w:r>
      <w:r>
        <w:t>.m</w:t>
      </w:r>
      <w:r w:rsidR="002B3B2C">
        <w:t xml:space="preserve"> @ &lt;Stack&gt;</w:t>
      </w:r>
      <w:r w:rsidR="00322472">
        <w:t xml:space="preserve"> </w:t>
      </w:r>
    </w:p>
    <w:p w14:paraId="79A8BDB4" w14:textId="77777777" w:rsidR="00D653F0" w:rsidRPr="00D653F0" w:rsidRDefault="00D653F0" w:rsidP="00D653F0">
      <w:pPr>
        <w:pStyle w:val="ListBullet"/>
      </w:pPr>
      <w:r w:rsidRPr="00D653F0">
        <w:t>To stack Landsat ARD into multiple row data with BIP format, that will be used as input for parallel computing.</w:t>
      </w:r>
    </w:p>
    <w:p w14:paraId="5982A9DC" w14:textId="77777777" w:rsidR="00D653F0" w:rsidRPr="00D653F0" w:rsidRDefault="00D653F0" w:rsidP="00D653F0">
      <w:pPr>
        <w:pStyle w:val="ListBullet"/>
      </w:pPr>
      <w:r w:rsidRPr="00D653F0">
        <w:t xml:space="preserve">To create </w:t>
      </w:r>
      <w:proofErr w:type="spellStart"/>
      <w:r w:rsidRPr="00D653F0">
        <w:rPr>
          <w:i/>
          <w:iCs/>
        </w:rPr>
        <w:t>metadata.mat</w:t>
      </w:r>
      <w:proofErr w:type="spellEnd"/>
      <w:r w:rsidRPr="00D653F0">
        <w:t>, that collects the extent, spatial resolution, number of bands, geoinformation, etc.</w:t>
      </w:r>
    </w:p>
    <w:p w14:paraId="04BB465A" w14:textId="77777777" w:rsidR="00D653F0" w:rsidRPr="00D653F0" w:rsidRDefault="00D653F0" w:rsidP="00D653F0">
      <w:pPr>
        <w:pStyle w:val="ListBullet"/>
      </w:pPr>
      <w:r w:rsidRPr="00D653F0">
        <w:t xml:space="preserve">To create </w:t>
      </w:r>
      <w:proofErr w:type="spellStart"/>
      <w:r w:rsidRPr="00D653F0">
        <w:rPr>
          <w:i/>
          <w:iCs/>
        </w:rPr>
        <w:t>singlepath_landsat.tif</w:t>
      </w:r>
      <w:proofErr w:type="spellEnd"/>
      <w:r w:rsidRPr="00D653F0">
        <w:t>, that provides single path label per Landsat pixel.</w:t>
      </w:r>
    </w:p>
    <w:p w14:paraId="021FB79F" w14:textId="50D09062" w:rsidR="00D50460" w:rsidRDefault="00061C8C" w:rsidP="00D50460">
      <w:pPr>
        <w:pStyle w:val="ListBullet"/>
      </w:pPr>
      <w:r w:rsidRPr="004B6901">
        <w:rPr>
          <w:u w:val="single"/>
        </w:rPr>
        <w:t>Parallel is recommended.</w:t>
      </w:r>
      <w:r>
        <w:t xml:space="preserve"> </w:t>
      </w:r>
      <w:r w:rsidR="00D653F0" w:rsidRPr="00D653F0">
        <w:t>~0.25 mins per Landsat ARD per core.  ~10 mins to finish stacking 2000 images on 50 cores.</w:t>
      </w:r>
    </w:p>
    <w:p w14:paraId="3AA8A1A0" w14:textId="77777777" w:rsidR="00E11BE8" w:rsidRDefault="00E11BE8" w:rsidP="00E11BE8">
      <w:pPr>
        <w:pStyle w:val="ListBullet"/>
        <w:numPr>
          <w:ilvl w:val="0"/>
          <w:numId w:val="0"/>
        </w:numPr>
      </w:pPr>
    </w:p>
    <w:p w14:paraId="44D4B28E" w14:textId="77777777" w:rsidR="00C37CFF" w:rsidRPr="00C37CFF" w:rsidRDefault="00C37CFF" w:rsidP="00C37CFF">
      <w:pPr>
        <w:pStyle w:val="ListBullet"/>
        <w:numPr>
          <w:ilvl w:val="0"/>
          <w:numId w:val="0"/>
        </w:numPr>
        <w:rPr>
          <w:b/>
          <w:bCs/>
        </w:rPr>
      </w:pPr>
      <w:r w:rsidRPr="00C37CFF">
        <w:rPr>
          <w:b/>
          <w:bCs/>
        </w:rPr>
        <w:t>Key parameters:</w:t>
      </w:r>
    </w:p>
    <w:p w14:paraId="0F17E9DF" w14:textId="2F1A62AB" w:rsidR="002515E3" w:rsidRPr="00D653F0" w:rsidRDefault="002515E3" w:rsidP="00C25988">
      <w:pPr>
        <w:pStyle w:val="ListBullet"/>
        <w:numPr>
          <w:ilvl w:val="0"/>
          <w:numId w:val="0"/>
        </w:numPr>
        <w:ind w:firstLine="432"/>
      </w:pPr>
      <w:proofErr w:type="spellStart"/>
      <w:r>
        <w:rPr>
          <w:i/>
          <w:iCs/>
        </w:rPr>
        <w:t>nsubrow</w:t>
      </w:r>
      <w:proofErr w:type="spellEnd"/>
      <w:r w:rsidR="00841E6F">
        <w:rPr>
          <w:i/>
          <w:iCs/>
        </w:rPr>
        <w:t xml:space="preserve"> </w:t>
      </w:r>
      <w:r>
        <w:t xml:space="preserve">[number] (default: 10) </w:t>
      </w:r>
    </w:p>
    <w:p w14:paraId="5AE47D76" w14:textId="497B6A59" w:rsidR="00E36174" w:rsidRDefault="00AA33E0" w:rsidP="00C25988">
      <w:pPr>
        <w:pStyle w:val="ListBullet"/>
        <w:numPr>
          <w:ilvl w:val="0"/>
          <w:numId w:val="0"/>
        </w:numPr>
        <w:ind w:left="432"/>
        <w:rPr>
          <w:lang w:eastAsia="zh-CN"/>
        </w:rPr>
      </w:pPr>
      <w:r>
        <w:rPr>
          <w:lang w:eastAsia="zh-CN"/>
        </w:rPr>
        <w:t xml:space="preserve">This will determine how </w:t>
      </w:r>
      <w:r w:rsidR="00DB20FA">
        <w:rPr>
          <w:lang w:eastAsia="zh-CN"/>
        </w:rPr>
        <w:t>to separate the Landsat data. The default process is to separate the data every 10 rows</w:t>
      </w:r>
      <w:r w:rsidR="00BB21A5">
        <w:rPr>
          <w:lang w:eastAsia="zh-CN"/>
        </w:rPr>
        <w:t xml:space="preserve">, which will generate </w:t>
      </w:r>
      <w:r w:rsidR="00E36174">
        <w:rPr>
          <w:lang w:eastAsia="zh-CN"/>
        </w:rPr>
        <w:t>a total of 500 row folders for Landsat ARD with 5000 pixels by 5000 pixels.</w:t>
      </w:r>
      <w:r w:rsidR="005300ED">
        <w:rPr>
          <w:lang w:eastAsia="zh-CN"/>
        </w:rPr>
        <w:t xml:space="preserve"> </w:t>
      </w:r>
      <w:r w:rsidR="008C4FE2">
        <w:rPr>
          <w:lang w:eastAsia="zh-CN"/>
        </w:rPr>
        <w:t>Then,</w:t>
      </w:r>
      <w:r w:rsidR="003E1EFE">
        <w:rPr>
          <w:lang w:eastAsia="zh-CN"/>
        </w:rPr>
        <w:t xml:space="preserve"> when </w:t>
      </w:r>
      <w:r w:rsidR="00D42D4D">
        <w:rPr>
          <w:lang w:eastAsia="zh-CN"/>
        </w:rPr>
        <w:t xml:space="preserve">running the COLD function, </w:t>
      </w:r>
      <w:r w:rsidR="008C4FE2">
        <w:rPr>
          <w:lang w:eastAsia="zh-CN"/>
        </w:rPr>
        <w:t xml:space="preserve">we can have </w:t>
      </w:r>
      <w:r w:rsidR="00D42D4D">
        <w:rPr>
          <w:lang w:eastAsia="zh-CN"/>
        </w:rPr>
        <w:t>not more than</w:t>
      </w:r>
      <w:r w:rsidR="000E58F0">
        <w:rPr>
          <w:lang w:eastAsia="zh-CN"/>
        </w:rPr>
        <w:t xml:space="preserve"> </w:t>
      </w:r>
      <w:r w:rsidR="00485417">
        <w:rPr>
          <w:lang w:eastAsia="zh-CN"/>
        </w:rPr>
        <w:t xml:space="preserve">500 </w:t>
      </w:r>
      <w:r w:rsidR="00D42D4D">
        <w:rPr>
          <w:lang w:eastAsia="zh-CN"/>
        </w:rPr>
        <w:t xml:space="preserve">parallel </w:t>
      </w:r>
      <w:r w:rsidR="00485417">
        <w:rPr>
          <w:lang w:eastAsia="zh-CN"/>
        </w:rPr>
        <w:t>cores</w:t>
      </w:r>
      <w:r w:rsidR="000E58F0">
        <w:rPr>
          <w:lang w:eastAsia="zh-CN"/>
        </w:rPr>
        <w:t xml:space="preserve"> (</w:t>
      </w:r>
      <w:r w:rsidR="00D42D4D">
        <w:rPr>
          <w:lang w:eastAsia="zh-CN"/>
        </w:rPr>
        <w:t xml:space="preserve">i.e., 500, </w:t>
      </w:r>
      <w:r w:rsidR="000E58F0">
        <w:rPr>
          <w:lang w:eastAsia="zh-CN"/>
        </w:rPr>
        <w:t xml:space="preserve">250, 200, 100, 50, 10, et.) </w:t>
      </w:r>
      <w:r w:rsidR="00485417">
        <w:rPr>
          <w:lang w:eastAsia="zh-CN"/>
        </w:rPr>
        <w:t xml:space="preserve">to process </w:t>
      </w:r>
      <w:r w:rsidR="001E09C7">
        <w:rPr>
          <w:lang w:eastAsia="zh-CN"/>
        </w:rPr>
        <w:t xml:space="preserve">the data in each row </w:t>
      </w:r>
      <w:r w:rsidR="00D42D4D">
        <w:rPr>
          <w:lang w:eastAsia="zh-CN"/>
        </w:rPr>
        <w:t xml:space="preserve">folder. </w:t>
      </w:r>
    </w:p>
    <w:p w14:paraId="451208E0" w14:textId="77777777" w:rsidR="00D819B9" w:rsidRDefault="00D819B9" w:rsidP="00ED031F">
      <w:pPr>
        <w:pStyle w:val="ListBullet"/>
        <w:numPr>
          <w:ilvl w:val="0"/>
          <w:numId w:val="0"/>
        </w:numPr>
      </w:pPr>
    </w:p>
    <w:p w14:paraId="22BBF054" w14:textId="6CE971E9" w:rsidR="00ED031F" w:rsidRPr="00D50460" w:rsidRDefault="00ED031F" w:rsidP="00ED031F">
      <w:pPr>
        <w:pStyle w:val="ListBullet"/>
        <w:numPr>
          <w:ilvl w:val="0"/>
          <w:numId w:val="0"/>
        </w:numPr>
        <w:rPr>
          <w:b/>
          <w:bCs/>
        </w:rPr>
      </w:pPr>
      <w:r w:rsidRPr="00D50460">
        <w:rPr>
          <w:b/>
          <w:bCs/>
        </w:rPr>
        <w:t>Inputs</w:t>
      </w:r>
      <w:r w:rsidR="00804F6A">
        <w:rPr>
          <w:b/>
          <w:bCs/>
        </w:rPr>
        <w:t xml:space="preserve"> (Required)</w:t>
      </w:r>
      <w:r w:rsidR="00804F6A" w:rsidRPr="00D50460">
        <w:rPr>
          <w:b/>
          <w:bCs/>
        </w:rPr>
        <w:t>:</w:t>
      </w:r>
    </w:p>
    <w:p w14:paraId="304A7D64" w14:textId="092A834F" w:rsidR="00D50460" w:rsidRDefault="00D50460" w:rsidP="00C25988">
      <w:pPr>
        <w:pStyle w:val="ListBullet"/>
        <w:numPr>
          <w:ilvl w:val="0"/>
          <w:numId w:val="0"/>
        </w:numPr>
        <w:ind w:left="432"/>
      </w:pPr>
      <w:r>
        <w:t xml:space="preserve">Landsat ARD data </w:t>
      </w:r>
      <w:r w:rsidR="005544F9">
        <w:t xml:space="preserve">with .tar format </w:t>
      </w:r>
      <w:r>
        <w:t>(surface reflectance and brightness temperature)</w:t>
      </w:r>
      <w:r w:rsidR="005544F9">
        <w:t>.</w:t>
      </w:r>
    </w:p>
    <w:p w14:paraId="3EFC34A8" w14:textId="77777777" w:rsidR="001049F1" w:rsidRDefault="001049F1" w:rsidP="00D50460">
      <w:pPr>
        <w:pStyle w:val="ListBullet"/>
        <w:numPr>
          <w:ilvl w:val="0"/>
          <w:numId w:val="0"/>
        </w:numPr>
      </w:pPr>
    </w:p>
    <w:p w14:paraId="34B931C2" w14:textId="2FCD68C8" w:rsidR="00D50460" w:rsidRPr="00D50460" w:rsidRDefault="00D50460" w:rsidP="00D50460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Outputs</w:t>
      </w:r>
      <w:r w:rsidRPr="00D50460">
        <w:rPr>
          <w:b/>
          <w:bCs/>
        </w:rPr>
        <w:t>:</w:t>
      </w:r>
    </w:p>
    <w:p w14:paraId="3FB69D71" w14:textId="5CECAB68" w:rsidR="00D50460" w:rsidRDefault="00D50460" w:rsidP="00C25988">
      <w:pPr>
        <w:pStyle w:val="ListBullet"/>
        <w:numPr>
          <w:ilvl w:val="0"/>
          <w:numId w:val="0"/>
        </w:numPr>
        <w:ind w:left="432"/>
      </w:pPr>
      <w:r>
        <w:t>A folder named &lt;</w:t>
      </w:r>
      <w:proofErr w:type="spellStart"/>
      <w:r>
        <w:t>StackData</w:t>
      </w:r>
      <w:proofErr w:type="spellEnd"/>
      <w:r>
        <w:t xml:space="preserve">&gt; will be created, in which </w:t>
      </w:r>
      <w:r w:rsidR="000E26B6">
        <w:t xml:space="preserve">the </w:t>
      </w:r>
      <w:r w:rsidR="009F1432">
        <w:t xml:space="preserve">time series data </w:t>
      </w:r>
      <w:r w:rsidR="005544F9">
        <w:t xml:space="preserve">are organized </w:t>
      </w:r>
      <w:r w:rsidR="00C37CFF">
        <w:t>by every</w:t>
      </w:r>
      <w:r w:rsidR="005544F9">
        <w:t xml:space="preserve"> </w:t>
      </w:r>
      <w:r w:rsidR="00C37CFF" w:rsidRPr="00C37CFF">
        <w:rPr>
          <w:i/>
          <w:iCs/>
        </w:rPr>
        <w:t>n</w:t>
      </w:r>
      <w:r w:rsidR="00C37CFF">
        <w:t xml:space="preserve"> </w:t>
      </w:r>
      <w:r w:rsidR="005544F9">
        <w:t>row</w:t>
      </w:r>
      <w:r w:rsidR="00C37CFF">
        <w:t>s</w:t>
      </w:r>
      <w:r w:rsidR="00D819B9">
        <w:t xml:space="preserve"> (</w:t>
      </w:r>
      <w:r w:rsidR="00D819B9" w:rsidRPr="00D819B9">
        <w:rPr>
          <w:i/>
          <w:iCs/>
        </w:rPr>
        <w:t>n</w:t>
      </w:r>
      <w:r w:rsidR="00D819B9">
        <w:t xml:space="preserve"> = </w:t>
      </w:r>
      <w:proofErr w:type="spellStart"/>
      <w:r w:rsidR="00D819B9" w:rsidRPr="00D819B9">
        <w:rPr>
          <w:i/>
          <w:iCs/>
        </w:rPr>
        <w:t>nsubrow</w:t>
      </w:r>
      <w:proofErr w:type="spellEnd"/>
      <w:r w:rsidR="00D819B9">
        <w:t>)</w:t>
      </w:r>
      <w:r w:rsidR="005544F9">
        <w:t>.</w:t>
      </w:r>
    </w:p>
    <w:p w14:paraId="7E78AFCF" w14:textId="20967EEC" w:rsidR="001049F1" w:rsidRDefault="001049F1" w:rsidP="00C25988">
      <w:pPr>
        <w:pStyle w:val="ListBullet"/>
        <w:numPr>
          <w:ilvl w:val="0"/>
          <w:numId w:val="0"/>
        </w:numPr>
        <w:ind w:left="432"/>
        <w:rPr>
          <w:lang w:eastAsia="zh-CN"/>
        </w:rPr>
      </w:pPr>
      <w:proofErr w:type="spellStart"/>
      <w:r w:rsidRPr="00D653F0">
        <w:rPr>
          <w:i/>
          <w:iCs/>
        </w:rPr>
        <w:lastRenderedPageBreak/>
        <w:t>metadata.mat</w:t>
      </w:r>
      <w:proofErr w:type="spellEnd"/>
      <w:r>
        <w:rPr>
          <w:i/>
          <w:iCs/>
        </w:rPr>
        <w:t xml:space="preserve"> </w:t>
      </w:r>
      <w:r w:rsidRPr="001049F1">
        <w:t>and</w:t>
      </w:r>
      <w:r>
        <w:rPr>
          <w:i/>
          <w:iCs/>
        </w:rPr>
        <w:t xml:space="preserve"> </w:t>
      </w:r>
      <w:proofErr w:type="spellStart"/>
      <w:r w:rsidRPr="00D653F0">
        <w:rPr>
          <w:i/>
          <w:iCs/>
        </w:rPr>
        <w:t>singlepath_landsat.tif</w:t>
      </w:r>
      <w:proofErr w:type="spellEnd"/>
      <w:r>
        <w:rPr>
          <w:i/>
          <w:iCs/>
        </w:rPr>
        <w:t xml:space="preserve"> </w:t>
      </w:r>
      <w:r w:rsidRPr="001049F1">
        <w:t>will be created and copied to each row folder</w:t>
      </w:r>
      <w:r>
        <w:t xml:space="preserve"> that will be used in each parallel core</w:t>
      </w:r>
      <w:r w:rsidRPr="001049F1">
        <w:t>.</w:t>
      </w:r>
    </w:p>
    <w:p w14:paraId="5D5301AB" w14:textId="5BC2DA35" w:rsidR="00ED031F" w:rsidRDefault="00ED031F" w:rsidP="00ED031F">
      <w:pPr>
        <w:pStyle w:val="ListBullet"/>
        <w:numPr>
          <w:ilvl w:val="0"/>
          <w:numId w:val="0"/>
        </w:numPr>
      </w:pPr>
    </w:p>
    <w:p w14:paraId="07F38C3E" w14:textId="20D03C4D" w:rsidR="00D653F0" w:rsidRDefault="00D653F0">
      <w:pPr>
        <w:pStyle w:val="Heading2"/>
      </w:pPr>
      <w:r w:rsidRPr="00D653F0">
        <w:rPr>
          <w:noProof/>
        </w:rPr>
        <w:drawing>
          <wp:inline distT="0" distB="0" distL="0" distR="0" wp14:anchorId="768BAFD3" wp14:editId="67E52916">
            <wp:extent cx="5943600" cy="3131185"/>
            <wp:effectExtent l="0" t="0" r="0" b="5715"/>
            <wp:docPr id="42" name="Picture 41" descr="Graphical user interface,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8ACB588-4E3C-F946-862C-EEAC572F3E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 descr="Graphical user interface, text&#10;&#10;Description automatically generated">
                      <a:extLst>
                        <a:ext uri="{FF2B5EF4-FFF2-40B4-BE49-F238E27FC236}">
                          <a16:creationId xmlns:a16="http://schemas.microsoft.com/office/drawing/2014/main" id="{48ACB588-4E3C-F946-862C-EEAC572F3E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CF96" w14:textId="09594437" w:rsidR="009635A1" w:rsidRDefault="004A66A5">
      <w:pPr>
        <w:pStyle w:val="Heading2"/>
      </w:pPr>
      <w:r>
        <w:t xml:space="preserve">To learn more and get </w:t>
      </w:r>
      <w:r w:rsidR="00EB2E94">
        <w:t>function</w:t>
      </w:r>
      <w:r>
        <w:t xml:space="preserve">, visit </w:t>
      </w:r>
      <w:hyperlink r:id="rId10" w:history="1">
        <w:r w:rsidR="00EB2E94" w:rsidRPr="003A4D0E">
          <w:rPr>
            <w:rStyle w:val="Hyperlink"/>
          </w:rPr>
          <w:t>github.com/GERSL</w:t>
        </w:r>
      </w:hyperlink>
      <w:r>
        <w:t>.</w:t>
      </w:r>
    </w:p>
    <w:p w14:paraId="34C375A6" w14:textId="77777777" w:rsidR="00D653F0" w:rsidRDefault="00D653F0" w:rsidP="00D653F0"/>
    <w:p w14:paraId="49853812" w14:textId="77777777" w:rsidR="00D653F0" w:rsidRDefault="00D653F0" w:rsidP="00D653F0"/>
    <w:p w14:paraId="16C4F16B" w14:textId="751D9AEC" w:rsidR="00D653F0" w:rsidRDefault="00D653F0" w:rsidP="00D653F0">
      <w:pPr>
        <w:rPr>
          <w:lang w:eastAsia="zh-CN"/>
        </w:rPr>
      </w:pPr>
    </w:p>
    <w:p w14:paraId="0BCD5410" w14:textId="30BB6542" w:rsidR="004E615A" w:rsidRDefault="00107957">
      <w:r>
        <w:br w:type="page"/>
      </w:r>
    </w:p>
    <w:p w14:paraId="252042FF" w14:textId="37653961" w:rsidR="004E615A" w:rsidRDefault="004E615A" w:rsidP="004E615A">
      <w:pPr>
        <w:pStyle w:val="Heading1"/>
      </w:pPr>
      <w:r>
        <w:lastRenderedPageBreak/>
        <w:t xml:space="preserve">FUNCTION: </w:t>
      </w:r>
      <w:proofErr w:type="spellStart"/>
      <w:r w:rsidR="00870139">
        <w:rPr>
          <w:rFonts w:hint="eastAsia"/>
          <w:lang w:eastAsia="zh-CN"/>
        </w:rPr>
        <w:t>COLD</w:t>
      </w:r>
      <w:r>
        <w:t>.m</w:t>
      </w:r>
      <w:proofErr w:type="spellEnd"/>
      <w:r w:rsidR="002B3B2C">
        <w:t xml:space="preserve"> @ &lt;CCD&gt;</w:t>
      </w:r>
    </w:p>
    <w:p w14:paraId="43F4074B" w14:textId="09902F54" w:rsidR="004F2653" w:rsidRDefault="004F2653" w:rsidP="00CA0FCA">
      <w:pPr>
        <w:pStyle w:val="ListBullet"/>
      </w:pPr>
      <w:r w:rsidRPr="00D653F0">
        <w:t xml:space="preserve">To </w:t>
      </w:r>
      <w:r w:rsidR="00CA0FCA">
        <w:t xml:space="preserve">use the COLD algorithm (version 2) to </w:t>
      </w:r>
      <w:r>
        <w:rPr>
          <w:rFonts w:hint="eastAsia"/>
          <w:lang w:eastAsia="zh-CN"/>
        </w:rPr>
        <w:t>detect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change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based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on</w:t>
      </w:r>
      <w:r>
        <w:rPr>
          <w:lang w:eastAsia="zh-CN"/>
        </w:rPr>
        <w:t xml:space="preserve"> the stacked Landsat data</w:t>
      </w:r>
      <w:r w:rsidR="00CA0FCA">
        <w:rPr>
          <w:lang w:eastAsia="zh-CN"/>
        </w:rPr>
        <w:t xml:space="preserve"> </w:t>
      </w:r>
      <w:r w:rsidRPr="00D653F0">
        <w:rPr>
          <w:rFonts w:hint="eastAsia"/>
          <w:lang w:eastAsia="zh-CN"/>
        </w:rPr>
        <w:t>L</w:t>
      </w:r>
      <w:r w:rsidRPr="00D653F0">
        <w:t>andsat ARD</w:t>
      </w:r>
      <w:r w:rsidR="00CA0FCA">
        <w:t>.</w:t>
      </w:r>
    </w:p>
    <w:p w14:paraId="7B74508D" w14:textId="7BFEDFF8" w:rsidR="00D82621" w:rsidRDefault="00D82621" w:rsidP="00CA0FCA">
      <w:pPr>
        <w:pStyle w:val="ListBullet"/>
      </w:pPr>
      <w:r>
        <w:t>The stack datasets will be deleted once the COLD</w:t>
      </w:r>
      <w:r w:rsidR="001F0311">
        <w:t xml:space="preserve"> process done.</w:t>
      </w:r>
    </w:p>
    <w:p w14:paraId="5D59C3BC" w14:textId="1EB16F3B" w:rsidR="00B66A75" w:rsidRDefault="00061C8C" w:rsidP="00B66A75">
      <w:pPr>
        <w:pStyle w:val="ListBullet"/>
      </w:pPr>
      <w:r w:rsidRPr="004B6901">
        <w:rPr>
          <w:u w:val="single"/>
        </w:rPr>
        <w:t>Parallel is recommended.</w:t>
      </w:r>
      <w:r>
        <w:t xml:space="preserve"> </w:t>
      </w:r>
      <w:r w:rsidR="00B66A75" w:rsidRPr="00D653F0">
        <w:t>~</w:t>
      </w:r>
      <w:r w:rsidR="00B66A75">
        <w:t>1</w:t>
      </w:r>
      <w:r w:rsidR="0013265A">
        <w:t>5</w:t>
      </w:r>
      <w:r w:rsidR="00B66A75" w:rsidRPr="00D653F0">
        <w:t xml:space="preserve"> mins per </w:t>
      </w:r>
      <w:r w:rsidR="00B66A75">
        <w:t>row</w:t>
      </w:r>
      <w:r w:rsidR="0013265A">
        <w:t xml:space="preserve"> (5000 pixels by 2000 images)</w:t>
      </w:r>
      <w:r w:rsidR="00B66A75" w:rsidRPr="00D653F0">
        <w:t xml:space="preserve"> per core</w:t>
      </w:r>
      <w:r w:rsidR="0013265A">
        <w:t>.</w:t>
      </w:r>
      <w:r w:rsidR="00142553">
        <w:t xml:space="preserve"> </w:t>
      </w:r>
      <w:r w:rsidR="00142553" w:rsidRPr="00D653F0">
        <w:t xml:space="preserve">  </w:t>
      </w:r>
      <w:r w:rsidR="00142553">
        <w:t>2~3 hours</w:t>
      </w:r>
      <w:r w:rsidR="00142553" w:rsidRPr="00D653F0">
        <w:t xml:space="preserve"> to finish </w:t>
      </w:r>
      <w:r w:rsidR="00142553">
        <w:t>a Landsat ARD with 2000 images</w:t>
      </w:r>
      <w:r w:rsidR="00142553" w:rsidRPr="00D653F0">
        <w:t xml:space="preserve"> on </w:t>
      </w:r>
      <w:r w:rsidR="00142553">
        <w:t>250</w:t>
      </w:r>
      <w:r w:rsidR="00142553" w:rsidRPr="00D653F0">
        <w:t xml:space="preserve"> cores.</w:t>
      </w:r>
    </w:p>
    <w:p w14:paraId="7444CB71" w14:textId="77777777" w:rsidR="00E12802" w:rsidRDefault="00E12802" w:rsidP="00E12802">
      <w:pPr>
        <w:pStyle w:val="ListBullet"/>
        <w:numPr>
          <w:ilvl w:val="0"/>
          <w:numId w:val="0"/>
        </w:numPr>
      </w:pPr>
    </w:p>
    <w:p w14:paraId="435E2B22" w14:textId="53542A10" w:rsidR="00E12802" w:rsidRPr="00254B4D" w:rsidRDefault="00E12802" w:rsidP="00254B4D">
      <w:pPr>
        <w:pStyle w:val="ListBullet"/>
        <w:numPr>
          <w:ilvl w:val="0"/>
          <w:numId w:val="0"/>
        </w:numPr>
        <w:ind w:left="432" w:hanging="432"/>
        <w:rPr>
          <w:b/>
          <w:bCs/>
        </w:rPr>
      </w:pPr>
      <w:r w:rsidRPr="00254B4D">
        <w:rPr>
          <w:b/>
          <w:bCs/>
        </w:rPr>
        <w:t>Key parameters:</w:t>
      </w:r>
    </w:p>
    <w:p w14:paraId="61B6EF33" w14:textId="4BDBA274" w:rsidR="004E615A" w:rsidRPr="00D653F0" w:rsidRDefault="009C213F" w:rsidP="00D30DA8">
      <w:pPr>
        <w:pStyle w:val="ListBullet"/>
        <w:numPr>
          <w:ilvl w:val="0"/>
          <w:numId w:val="0"/>
        </w:numPr>
        <w:ind w:left="432"/>
      </w:pPr>
      <w:proofErr w:type="spellStart"/>
      <w:r w:rsidRPr="0046491F">
        <w:rPr>
          <w:i/>
          <w:iCs/>
        </w:rPr>
        <w:t>singlepath</w:t>
      </w:r>
      <w:proofErr w:type="spellEnd"/>
      <w:r>
        <w:t xml:space="preserve"> [true/false] (default</w:t>
      </w:r>
      <w:r w:rsidR="004F35BB">
        <w:t xml:space="preserve">: </w:t>
      </w:r>
      <w:r w:rsidR="005824DF">
        <w:t>true</w:t>
      </w:r>
      <w:r>
        <w:t xml:space="preserve">) </w:t>
      </w:r>
    </w:p>
    <w:p w14:paraId="78C1738B" w14:textId="22F3A441" w:rsidR="00625EBC" w:rsidRDefault="004F35BB" w:rsidP="004F35BB">
      <w:pPr>
        <w:pStyle w:val="ListBullet"/>
        <w:numPr>
          <w:ilvl w:val="0"/>
          <w:numId w:val="0"/>
        </w:numPr>
        <w:ind w:left="432"/>
      </w:pPr>
      <w:r>
        <w:t xml:space="preserve">To </w:t>
      </w:r>
      <w:r w:rsidR="00341972">
        <w:rPr>
          <w:rFonts w:hint="eastAsia"/>
          <w:lang w:eastAsia="zh-CN"/>
        </w:rPr>
        <w:t>select</w:t>
      </w:r>
      <w:r w:rsidR="00341972">
        <w:rPr>
          <w:lang w:eastAsia="zh-CN"/>
        </w:rPr>
        <w:t xml:space="preserve"> </w:t>
      </w:r>
      <w:r>
        <w:t xml:space="preserve">single </w:t>
      </w:r>
      <w:r w:rsidR="00625EBC">
        <w:t>path Landsat data</w:t>
      </w:r>
      <w:r>
        <w:t xml:space="preserve"> </w:t>
      </w:r>
      <w:r w:rsidR="00341972">
        <w:rPr>
          <w:rFonts w:hint="eastAsia"/>
          <w:lang w:eastAsia="zh-CN"/>
        </w:rPr>
        <w:t>as</w:t>
      </w:r>
      <w:r w:rsidR="00341972">
        <w:rPr>
          <w:lang w:eastAsia="zh-CN"/>
        </w:rPr>
        <w:t xml:space="preserve"> </w:t>
      </w:r>
      <w:r w:rsidR="00341972">
        <w:rPr>
          <w:rFonts w:hint="eastAsia"/>
          <w:lang w:eastAsia="zh-CN"/>
        </w:rPr>
        <w:t>input</w:t>
      </w:r>
      <w:r w:rsidR="00341972">
        <w:rPr>
          <w:lang w:eastAsia="zh-CN"/>
        </w:rPr>
        <w:t xml:space="preserve"> </w:t>
      </w:r>
      <w:r w:rsidR="00E76FAC">
        <w:rPr>
          <w:rFonts w:hint="eastAsia"/>
          <w:lang w:eastAsia="zh-CN"/>
        </w:rPr>
        <w:t>to</w:t>
      </w:r>
      <w:r w:rsidR="00E76FAC">
        <w:rPr>
          <w:lang w:eastAsia="zh-CN"/>
        </w:rPr>
        <w:t xml:space="preserve"> </w:t>
      </w:r>
      <w:r w:rsidR="00E76FAC">
        <w:rPr>
          <w:rFonts w:hint="eastAsia"/>
          <w:lang w:eastAsia="zh-CN"/>
        </w:rPr>
        <w:t>detect</w:t>
      </w:r>
      <w:r w:rsidR="00E76FAC">
        <w:rPr>
          <w:lang w:eastAsia="zh-CN"/>
        </w:rPr>
        <w:t xml:space="preserve"> </w:t>
      </w:r>
      <w:r w:rsidR="00E76FAC">
        <w:rPr>
          <w:rFonts w:hint="eastAsia"/>
          <w:lang w:eastAsia="zh-CN"/>
        </w:rPr>
        <w:t>change</w:t>
      </w:r>
      <w:r w:rsidR="00E76FAC">
        <w:rPr>
          <w:lang w:eastAsia="zh-CN"/>
        </w:rPr>
        <w:t xml:space="preserve"> </w:t>
      </w:r>
      <w:r w:rsidR="00625EBC">
        <w:t xml:space="preserve">or </w:t>
      </w:r>
      <w:r w:rsidR="005824DF">
        <w:t>all available Landsat data (including overlap region)</w:t>
      </w:r>
      <w:r w:rsidR="00625EBC">
        <w:t>.</w:t>
      </w:r>
    </w:p>
    <w:p w14:paraId="77F1229C" w14:textId="77777777" w:rsidR="00630D56" w:rsidRDefault="00630D56" w:rsidP="004F35BB">
      <w:pPr>
        <w:pStyle w:val="ListBullet"/>
        <w:numPr>
          <w:ilvl w:val="0"/>
          <w:numId w:val="0"/>
        </w:numPr>
        <w:ind w:left="432"/>
      </w:pPr>
    </w:p>
    <w:p w14:paraId="6C06647A" w14:textId="57A32F83" w:rsidR="00E76FAC" w:rsidRPr="00D653F0" w:rsidRDefault="00E76FAC" w:rsidP="00D30DA8">
      <w:pPr>
        <w:pStyle w:val="ListBullet"/>
        <w:numPr>
          <w:ilvl w:val="0"/>
          <w:numId w:val="0"/>
        </w:numPr>
        <w:ind w:left="432"/>
      </w:pPr>
      <w:proofErr w:type="spellStart"/>
      <w:r w:rsidRPr="0046491F">
        <w:rPr>
          <w:i/>
          <w:iCs/>
        </w:rPr>
        <w:t>once</w:t>
      </w:r>
      <w:r w:rsidR="005B373E" w:rsidRPr="0046491F">
        <w:rPr>
          <w:i/>
          <w:iCs/>
        </w:rPr>
        <w:t>read</w:t>
      </w:r>
      <w:proofErr w:type="spellEnd"/>
      <w:r>
        <w:t xml:space="preserve"> [true/false] (default: </w:t>
      </w:r>
      <w:r w:rsidR="005B373E">
        <w:t>false</w:t>
      </w:r>
      <w:r>
        <w:t xml:space="preserve">) </w:t>
      </w:r>
    </w:p>
    <w:p w14:paraId="1E6929AE" w14:textId="5EAFA424" w:rsidR="00472574" w:rsidRDefault="004E615A" w:rsidP="00F37023">
      <w:pPr>
        <w:pStyle w:val="ListBullet"/>
        <w:numPr>
          <w:ilvl w:val="0"/>
          <w:numId w:val="0"/>
        </w:numPr>
        <w:ind w:left="432"/>
      </w:pPr>
      <w:r w:rsidRPr="00D653F0">
        <w:t xml:space="preserve">To </w:t>
      </w:r>
      <w:r w:rsidR="009F6C81">
        <w:t xml:space="preserve">once </w:t>
      </w:r>
      <w:r w:rsidR="005B373E">
        <w:t xml:space="preserve">load </w:t>
      </w:r>
      <w:r w:rsidR="008541C7">
        <w:t xml:space="preserve">all the time series data </w:t>
      </w:r>
      <w:r w:rsidR="009F6C81">
        <w:t>in a certain row folder</w:t>
      </w:r>
      <w:r w:rsidR="008541C7">
        <w:t xml:space="preserve">. </w:t>
      </w:r>
      <w:r w:rsidR="00F37023">
        <w:t xml:space="preserve">It is recommended to set as true, if enough computer memory available. This will benefit the </w:t>
      </w:r>
      <w:r w:rsidR="0046491F">
        <w:t xml:space="preserve">efficiency of </w:t>
      </w:r>
      <w:r w:rsidR="00F37023">
        <w:t xml:space="preserve">I/O. </w:t>
      </w:r>
      <w:r w:rsidR="00472574">
        <w:t xml:space="preserve">For instance, </w:t>
      </w:r>
      <w:r w:rsidR="00473F6F">
        <w:t xml:space="preserve">to process </w:t>
      </w:r>
      <w:r w:rsidR="00472574">
        <w:t>a stacked row dataset</w:t>
      </w:r>
      <w:r w:rsidR="00B530EF">
        <w:t xml:space="preserve"> with 10 rows by 5000 columns by 8 bands</w:t>
      </w:r>
      <w:r w:rsidR="00AA1D08">
        <w:t xml:space="preserve"> by 2000 images</w:t>
      </w:r>
      <w:r w:rsidR="00B530EF">
        <w:t xml:space="preserve">, with </w:t>
      </w:r>
      <w:r w:rsidR="009219A0">
        <w:t>u</w:t>
      </w:r>
      <w:r w:rsidR="00B530EF">
        <w:t>int16 format,</w:t>
      </w:r>
      <w:r w:rsidR="00AA1D08">
        <w:t xml:space="preserve"> more </w:t>
      </w:r>
      <w:r w:rsidR="00473F6F">
        <w:t>1.5</w:t>
      </w:r>
      <w:r w:rsidR="00AA1D08">
        <w:t xml:space="preserve"> G memory </w:t>
      </w:r>
      <w:r w:rsidR="00473F6F">
        <w:t xml:space="preserve">(1,600,000,000 bytes) </w:t>
      </w:r>
      <w:r w:rsidR="00AA1D08">
        <w:t>is required.</w:t>
      </w:r>
      <w:r w:rsidR="00473F6F">
        <w:t xml:space="preserve"> </w:t>
      </w:r>
      <w:r w:rsidR="000858C9">
        <w:t>Usually,</w:t>
      </w:r>
      <w:r w:rsidR="00473F6F">
        <w:t xml:space="preserve"> </w:t>
      </w:r>
      <w:r w:rsidR="006B7E37">
        <w:t xml:space="preserve">we do not </w:t>
      </w:r>
      <w:r w:rsidR="009E62AB">
        <w:t>to set this as true in UCONN HPC because of the memory limitation</w:t>
      </w:r>
      <w:r w:rsidR="000101A0">
        <w:t>, and then the data will be loaded row by row.</w:t>
      </w:r>
    </w:p>
    <w:p w14:paraId="06B84AC5" w14:textId="77777777" w:rsidR="001F0311" w:rsidRPr="00254B4D" w:rsidRDefault="001F0311" w:rsidP="001F0311">
      <w:pPr>
        <w:pStyle w:val="ListBullet"/>
        <w:numPr>
          <w:ilvl w:val="0"/>
          <w:numId w:val="0"/>
        </w:numPr>
        <w:ind w:left="432" w:hanging="432"/>
        <w:rPr>
          <w:b/>
          <w:bCs/>
        </w:rPr>
      </w:pPr>
    </w:p>
    <w:p w14:paraId="67191F63" w14:textId="47C4FDB4" w:rsidR="001F0311" w:rsidRPr="00D653F0" w:rsidRDefault="001F0311" w:rsidP="001F0311">
      <w:pPr>
        <w:pStyle w:val="ListBullet"/>
        <w:numPr>
          <w:ilvl w:val="0"/>
          <w:numId w:val="0"/>
        </w:numPr>
        <w:ind w:left="432"/>
      </w:pPr>
      <w:proofErr w:type="spellStart"/>
      <w:r>
        <w:rPr>
          <w:i/>
          <w:iCs/>
        </w:rPr>
        <w:t>delstack</w:t>
      </w:r>
      <w:proofErr w:type="spellEnd"/>
      <w:r>
        <w:t xml:space="preserve"> [true/false] (default: true) </w:t>
      </w:r>
    </w:p>
    <w:p w14:paraId="61855A79" w14:textId="7E16A519" w:rsidR="00583CCE" w:rsidRPr="0087495F" w:rsidRDefault="001F0311" w:rsidP="0087495F">
      <w:pPr>
        <w:pStyle w:val="ListBullet"/>
        <w:numPr>
          <w:ilvl w:val="0"/>
          <w:numId w:val="0"/>
        </w:numPr>
        <w:ind w:left="432"/>
        <w:rPr>
          <w:lang w:eastAsia="zh-CN"/>
        </w:rPr>
      </w:pPr>
      <w:r>
        <w:t xml:space="preserve">To </w:t>
      </w:r>
      <w:r>
        <w:rPr>
          <w:lang w:eastAsia="zh-CN"/>
        </w:rPr>
        <w:t>delete the stack dataset</w:t>
      </w:r>
      <w:r w:rsidR="00307466">
        <w:rPr>
          <w:lang w:eastAsia="zh-CN"/>
        </w:rPr>
        <w:t xml:space="preserve"> once the</w:t>
      </w:r>
      <w:r>
        <w:rPr>
          <w:lang w:eastAsia="zh-CN"/>
        </w:rPr>
        <w:t xml:space="preserve"> </w:t>
      </w:r>
      <w:r w:rsidR="00307466">
        <w:t xml:space="preserve">COLD process done. </w:t>
      </w:r>
      <w:r w:rsidR="00630D56">
        <w:t xml:space="preserve">If </w:t>
      </w:r>
      <w:r w:rsidR="00663F1B">
        <w:t xml:space="preserve">the stack datasets need to be used </w:t>
      </w:r>
      <w:r w:rsidR="00630D56">
        <w:t>again, please set this variable as false</w:t>
      </w:r>
      <w:r w:rsidR="00663F1B">
        <w:t>; and later the function &lt;</w:t>
      </w:r>
      <w:proofErr w:type="spellStart"/>
      <w:r w:rsidR="00663F1B">
        <w:t>clearStackData</w:t>
      </w:r>
      <w:proofErr w:type="spellEnd"/>
      <w:r w:rsidR="00663F1B">
        <w:t xml:space="preserve">&gt; can be </w:t>
      </w:r>
      <w:r w:rsidR="00E13288">
        <w:t xml:space="preserve">further </w:t>
      </w:r>
      <w:r w:rsidR="00663F1B">
        <w:t>implemented to clear all the stack data.</w:t>
      </w:r>
    </w:p>
    <w:p w14:paraId="1BF6C180" w14:textId="555FB409" w:rsidR="00583CCE" w:rsidRPr="00D50460" w:rsidRDefault="00583CCE" w:rsidP="00583CCE">
      <w:pPr>
        <w:pStyle w:val="ListBullet"/>
        <w:numPr>
          <w:ilvl w:val="0"/>
          <w:numId w:val="0"/>
        </w:numPr>
        <w:rPr>
          <w:b/>
          <w:bCs/>
        </w:rPr>
      </w:pPr>
      <w:r w:rsidRPr="00D50460">
        <w:rPr>
          <w:b/>
          <w:bCs/>
        </w:rPr>
        <w:lastRenderedPageBreak/>
        <w:t>Inputs</w:t>
      </w:r>
      <w:r w:rsidR="00326039">
        <w:rPr>
          <w:b/>
          <w:bCs/>
        </w:rPr>
        <w:t xml:space="preserve"> (</w:t>
      </w:r>
      <w:r w:rsidR="00804F6A">
        <w:rPr>
          <w:b/>
          <w:bCs/>
        </w:rPr>
        <w:t>Required</w:t>
      </w:r>
      <w:r w:rsidR="00326039">
        <w:rPr>
          <w:b/>
          <w:bCs/>
        </w:rPr>
        <w:t>)</w:t>
      </w:r>
      <w:r w:rsidRPr="00D50460">
        <w:rPr>
          <w:b/>
          <w:bCs/>
        </w:rPr>
        <w:t>:</w:t>
      </w:r>
    </w:p>
    <w:p w14:paraId="6A49DE93" w14:textId="77777777" w:rsidR="00966EF7" w:rsidRDefault="00966EF7" w:rsidP="00966EF7">
      <w:pPr>
        <w:pStyle w:val="ListBullet"/>
        <w:numPr>
          <w:ilvl w:val="0"/>
          <w:numId w:val="6"/>
        </w:numPr>
      </w:pPr>
      <w:proofErr w:type="spellStart"/>
      <w:r w:rsidRPr="00D653F0">
        <w:rPr>
          <w:i/>
          <w:iCs/>
        </w:rPr>
        <w:t>metadata.mat</w:t>
      </w:r>
      <w:proofErr w:type="spellEnd"/>
    </w:p>
    <w:p w14:paraId="3A69D13B" w14:textId="74F4B17C" w:rsidR="00966EF7" w:rsidRDefault="00966EF7" w:rsidP="00966EF7">
      <w:pPr>
        <w:pStyle w:val="ListBullet"/>
        <w:numPr>
          <w:ilvl w:val="0"/>
          <w:numId w:val="6"/>
        </w:numPr>
      </w:pPr>
      <w:proofErr w:type="spellStart"/>
      <w:r w:rsidRPr="00D653F0">
        <w:rPr>
          <w:i/>
          <w:iCs/>
        </w:rPr>
        <w:t>singlepath_landsat.tif</w:t>
      </w:r>
      <w:proofErr w:type="spellEnd"/>
      <w:r w:rsidRPr="00966EF7">
        <w:t xml:space="preserve"> </w:t>
      </w:r>
    </w:p>
    <w:p w14:paraId="717698B3" w14:textId="581220B2" w:rsidR="00966EF7" w:rsidRDefault="00966EF7" w:rsidP="00966EF7">
      <w:pPr>
        <w:pStyle w:val="ListBullet"/>
        <w:numPr>
          <w:ilvl w:val="0"/>
          <w:numId w:val="6"/>
        </w:numPr>
      </w:pPr>
      <w:r>
        <w:t>Landsat stack data &lt;</w:t>
      </w:r>
      <w:proofErr w:type="spellStart"/>
      <w:r>
        <w:t>StackData</w:t>
      </w:r>
      <w:proofErr w:type="spellEnd"/>
      <w:r>
        <w:t>&gt;</w:t>
      </w:r>
    </w:p>
    <w:p w14:paraId="6469FE13" w14:textId="57BC64DF" w:rsidR="00583CCE" w:rsidRDefault="00966EF7" w:rsidP="00966EF7">
      <w:pPr>
        <w:pStyle w:val="ListBullet"/>
        <w:numPr>
          <w:ilvl w:val="0"/>
          <w:numId w:val="0"/>
        </w:numPr>
        <w:ind w:left="432"/>
        <w:rPr>
          <w:i/>
          <w:iCs/>
        </w:rPr>
      </w:pPr>
      <w:r w:rsidRPr="00966EF7">
        <w:t xml:space="preserve">that </w:t>
      </w:r>
      <w:r>
        <w:t>were</w:t>
      </w:r>
      <w:r w:rsidRPr="00966EF7">
        <w:t xml:space="preserve"> </w:t>
      </w:r>
      <w:r w:rsidR="00583CCE">
        <w:t xml:space="preserve">created by </w:t>
      </w:r>
      <w:r w:rsidR="00583CCE" w:rsidRPr="00CA0FCA">
        <w:rPr>
          <w:i/>
          <w:iCs/>
        </w:rPr>
        <w:t>stackLandsatARD2line.m</w:t>
      </w:r>
    </w:p>
    <w:p w14:paraId="60E84079" w14:textId="77777777" w:rsidR="001049F1" w:rsidRDefault="001049F1" w:rsidP="00583CCE">
      <w:pPr>
        <w:pStyle w:val="ListBullet"/>
        <w:numPr>
          <w:ilvl w:val="0"/>
          <w:numId w:val="0"/>
        </w:numPr>
        <w:ind w:left="432" w:hanging="432"/>
      </w:pPr>
    </w:p>
    <w:p w14:paraId="2D021B3F" w14:textId="77777777" w:rsidR="001049F1" w:rsidRPr="00D50460" w:rsidRDefault="001049F1" w:rsidP="001049F1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Outputs</w:t>
      </w:r>
      <w:r w:rsidRPr="00D50460">
        <w:rPr>
          <w:b/>
          <w:bCs/>
        </w:rPr>
        <w:t>:</w:t>
      </w:r>
    </w:p>
    <w:p w14:paraId="2EFD447E" w14:textId="4539730F" w:rsidR="00966EF7" w:rsidRDefault="00966EF7" w:rsidP="00966EF7">
      <w:pPr>
        <w:pStyle w:val="ListBullet"/>
        <w:numPr>
          <w:ilvl w:val="0"/>
          <w:numId w:val="7"/>
        </w:numPr>
      </w:pPr>
      <w:r>
        <w:t>&lt;</w:t>
      </w:r>
      <w:proofErr w:type="spellStart"/>
      <w:r>
        <w:t>TSFitLine</w:t>
      </w:r>
      <w:proofErr w:type="spellEnd"/>
      <w:r>
        <w:t>&gt;</w:t>
      </w:r>
    </w:p>
    <w:p w14:paraId="09D56D14" w14:textId="354332AF" w:rsidR="00044E9C" w:rsidRDefault="001049F1" w:rsidP="00C25988">
      <w:pPr>
        <w:pStyle w:val="ListBullet"/>
        <w:numPr>
          <w:ilvl w:val="0"/>
          <w:numId w:val="0"/>
        </w:numPr>
        <w:ind w:left="432"/>
      </w:pPr>
      <w:r>
        <w:t xml:space="preserve">in which </w:t>
      </w:r>
      <w:r w:rsidR="00A8112D">
        <w:t>the change detection results with</w:t>
      </w:r>
      <w:r w:rsidR="00901F52">
        <w:t xml:space="preserve"> a</w:t>
      </w:r>
      <w:r w:rsidR="00A8112D">
        <w:t xml:space="preserve"> </w:t>
      </w:r>
      <w:r w:rsidR="00901F52">
        <w:t xml:space="preserve">format of Time Series (TS) Fit </w:t>
      </w:r>
      <w:r w:rsidR="00044E9C">
        <w:t>are stored row by row</w:t>
      </w:r>
      <w:r w:rsidR="00A910EB">
        <w:t xml:space="preserve"> (file format: </w:t>
      </w:r>
      <w:proofErr w:type="spellStart"/>
      <w:r w:rsidR="00A910EB" w:rsidRPr="00A910EB">
        <w:rPr>
          <w:i/>
          <w:iCs/>
        </w:rPr>
        <w:t>record_change_r</w:t>
      </w:r>
      <w:proofErr w:type="spellEnd"/>
      <w:r w:rsidR="00A910EB" w:rsidRPr="00A910EB">
        <w:rPr>
          <w:i/>
          <w:iCs/>
        </w:rPr>
        <w:t>####</w:t>
      </w:r>
      <w:proofErr w:type="gramStart"/>
      <w:r w:rsidR="00A910EB" w:rsidRPr="00A910EB">
        <w:rPr>
          <w:i/>
          <w:iCs/>
        </w:rPr>
        <w:t>#.mat</w:t>
      </w:r>
      <w:proofErr w:type="gramEnd"/>
      <w:r w:rsidR="00A910EB">
        <w:t>)</w:t>
      </w:r>
      <w:r w:rsidR="00044E9C">
        <w:t>.</w:t>
      </w:r>
      <w:r w:rsidR="00AD04D8">
        <w:t xml:space="preserve"> </w:t>
      </w:r>
      <w:r w:rsidR="00AD04D8" w:rsidRPr="00A910EB">
        <w:rPr>
          <w:i/>
          <w:iCs/>
        </w:rPr>
        <w:t>r#</w:t>
      </w:r>
      <w:r w:rsidR="00AD04D8">
        <w:rPr>
          <w:i/>
          <w:iCs/>
        </w:rPr>
        <w:t xml:space="preserve"> </w:t>
      </w:r>
      <w:r w:rsidR="00AD04D8" w:rsidRPr="00AD04D8">
        <w:t>means the #th row</w:t>
      </w:r>
      <w:r w:rsidR="00AD04D8">
        <w:t>.</w:t>
      </w:r>
    </w:p>
    <w:p w14:paraId="6C0F2476" w14:textId="77777777" w:rsidR="00583CCE" w:rsidRDefault="00583CCE" w:rsidP="00583CCE">
      <w:pPr>
        <w:pStyle w:val="ListBullet"/>
        <w:numPr>
          <w:ilvl w:val="0"/>
          <w:numId w:val="0"/>
        </w:numPr>
        <w:ind w:left="432" w:hanging="432"/>
      </w:pPr>
    </w:p>
    <w:p w14:paraId="7AC16F8E" w14:textId="77777777" w:rsidR="000858C9" w:rsidRDefault="000858C9" w:rsidP="000858C9">
      <w:pPr>
        <w:pStyle w:val="ListBullet"/>
        <w:numPr>
          <w:ilvl w:val="0"/>
          <w:numId w:val="0"/>
        </w:numPr>
      </w:pPr>
    </w:p>
    <w:p w14:paraId="1B88B7FD" w14:textId="09C6050E" w:rsidR="004E615A" w:rsidRDefault="00E03EEF" w:rsidP="004E615A">
      <w:pPr>
        <w:pStyle w:val="Heading2"/>
      </w:pPr>
      <w:r w:rsidRPr="00E03EEF">
        <w:rPr>
          <w:noProof/>
        </w:rPr>
        <w:lastRenderedPageBreak/>
        <w:drawing>
          <wp:inline distT="0" distB="0" distL="0" distR="0" wp14:anchorId="0CBC8F2E" wp14:editId="38CD87D1">
            <wp:extent cx="4584700" cy="4140200"/>
            <wp:effectExtent l="0" t="0" r="0" b="0"/>
            <wp:docPr id="24" name="Picture 23">
              <a:extLst xmlns:a="http://schemas.openxmlformats.org/drawingml/2006/main">
                <a:ext uri="{FF2B5EF4-FFF2-40B4-BE49-F238E27FC236}">
                  <a16:creationId xmlns:a16="http://schemas.microsoft.com/office/drawing/2014/main" id="{ED159F7D-8F98-244A-AEB6-E9B55BD6E4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>
                      <a:extLst>
                        <a:ext uri="{FF2B5EF4-FFF2-40B4-BE49-F238E27FC236}">
                          <a16:creationId xmlns:a16="http://schemas.microsoft.com/office/drawing/2014/main" id="{ED159F7D-8F98-244A-AEB6-E9B55BD6E4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1E01" w14:textId="5D1039FC" w:rsidR="004E615A" w:rsidRDefault="00016ACC" w:rsidP="00016ACC">
      <w:pPr>
        <w:pStyle w:val="Heading2"/>
      </w:pPr>
      <w:r>
        <w:t xml:space="preserve">To learn more about UCONN HPC resources, visit </w:t>
      </w:r>
      <w:hyperlink r:id="rId12" w:history="1">
        <w:r w:rsidRPr="003A4D0E">
          <w:rPr>
            <w:rStyle w:val="Hyperlink"/>
          </w:rPr>
          <w:t>https://hpc.uconn.edu/storrs/cluster-resources</w:t>
        </w:r>
      </w:hyperlink>
    </w:p>
    <w:p w14:paraId="7D684B5E" w14:textId="77777777" w:rsidR="00107957" w:rsidRDefault="00107957"/>
    <w:p w14:paraId="009F8555" w14:textId="77777777" w:rsidR="004851AF" w:rsidRDefault="004851AF">
      <w:pPr>
        <w:rPr>
          <w:rFonts w:asciiTheme="majorHAnsi" w:eastAsiaTheme="majorEastAsia" w:hAnsiTheme="majorHAnsi" w:cstheme="majorBidi"/>
          <w:color w:val="731C3F" w:themeColor="accent1"/>
          <w:sz w:val="40"/>
          <w:szCs w:val="32"/>
        </w:rPr>
      </w:pPr>
      <w:r>
        <w:br w:type="page"/>
      </w:r>
    </w:p>
    <w:p w14:paraId="3D808D3D" w14:textId="58781418" w:rsidR="008B4115" w:rsidRDefault="008B4115" w:rsidP="008B4115">
      <w:pPr>
        <w:pStyle w:val="Heading1"/>
      </w:pPr>
      <w:r>
        <w:lastRenderedPageBreak/>
        <w:t xml:space="preserve">FUNCTION: </w:t>
      </w:r>
      <w:proofErr w:type="spellStart"/>
      <w:r>
        <w:t>exportChangeMap</w:t>
      </w:r>
      <w:r w:rsidRPr="00882306">
        <w:t>.m</w:t>
      </w:r>
      <w:proofErr w:type="spellEnd"/>
      <w:r>
        <w:t xml:space="preserve"> @ &lt;Export&gt;</w:t>
      </w:r>
    </w:p>
    <w:p w14:paraId="59FE80B1" w14:textId="05209EE1" w:rsidR="002F227A" w:rsidRDefault="008B4115" w:rsidP="008B4115">
      <w:pPr>
        <w:pStyle w:val="ListBullet"/>
      </w:pPr>
      <w:r w:rsidRPr="00D653F0">
        <w:t xml:space="preserve">To </w:t>
      </w:r>
      <w:r w:rsidR="002F227A">
        <w:t>export change maps based on the COLD results.</w:t>
      </w:r>
    </w:p>
    <w:p w14:paraId="4598652F" w14:textId="77777777" w:rsidR="004E7B7E" w:rsidRDefault="004E7B7E" w:rsidP="004E7B7E">
      <w:pPr>
        <w:pStyle w:val="ListBullet"/>
        <w:numPr>
          <w:ilvl w:val="0"/>
          <w:numId w:val="0"/>
        </w:numPr>
        <w:rPr>
          <w:b/>
          <w:bCs/>
        </w:rPr>
      </w:pPr>
    </w:p>
    <w:p w14:paraId="5C217C22" w14:textId="687E0526" w:rsidR="00A67124" w:rsidRPr="00A67124" w:rsidRDefault="00A67124" w:rsidP="004E7B7E">
      <w:pPr>
        <w:pStyle w:val="ListBullet"/>
        <w:numPr>
          <w:ilvl w:val="0"/>
          <w:numId w:val="0"/>
        </w:numPr>
        <w:rPr>
          <w:b/>
          <w:bCs/>
        </w:rPr>
      </w:pPr>
      <w:r w:rsidRPr="00A67124">
        <w:rPr>
          <w:b/>
          <w:bCs/>
        </w:rPr>
        <w:t>Key parameters:</w:t>
      </w:r>
    </w:p>
    <w:p w14:paraId="0BA413A0" w14:textId="22ED44E5" w:rsidR="00A67124" w:rsidRPr="00D653F0" w:rsidRDefault="004E7B7E" w:rsidP="00A67124">
      <w:pPr>
        <w:pStyle w:val="ListBullet"/>
        <w:numPr>
          <w:ilvl w:val="0"/>
          <w:numId w:val="0"/>
        </w:numPr>
        <w:ind w:left="432"/>
      </w:pPr>
      <w:proofErr w:type="spellStart"/>
      <w:r>
        <w:rPr>
          <w:i/>
          <w:iCs/>
        </w:rPr>
        <w:t>ctype</w:t>
      </w:r>
      <w:proofErr w:type="spellEnd"/>
      <w:r w:rsidR="00A67124">
        <w:t xml:space="preserve"> [true/false] (default: </w:t>
      </w:r>
      <w:r>
        <w:t>false</w:t>
      </w:r>
      <w:r w:rsidR="00A67124">
        <w:t xml:space="preserve">) </w:t>
      </w:r>
    </w:p>
    <w:p w14:paraId="30918A7D" w14:textId="7B9F2211" w:rsidR="00A67124" w:rsidRDefault="009463D6" w:rsidP="00A67124">
      <w:pPr>
        <w:pStyle w:val="ListBullet"/>
        <w:numPr>
          <w:ilvl w:val="0"/>
          <w:numId w:val="0"/>
        </w:numPr>
        <w:ind w:left="432"/>
      </w:pPr>
      <w:r>
        <w:t xml:space="preserve">To export the change types such as regrowth, afforestation, and disturbance. If false, the outputting pixel value will be </w:t>
      </w:r>
      <w:r w:rsidR="001343A7">
        <w:t xml:space="preserve">DOY for each year; and if true, the pixel value will be Type ID + DOY. </w:t>
      </w:r>
      <w:r w:rsidR="00281EA7">
        <w:t>The type ID can be defined as 1 = regrowth, 2= afforestation</w:t>
      </w:r>
      <w:r w:rsidR="009A7AF1">
        <w:t>/re</w:t>
      </w:r>
      <w:r w:rsidR="00D920EA">
        <w:t>forestation</w:t>
      </w:r>
      <w:r w:rsidR="00281EA7">
        <w:t xml:space="preserve">, and 3 = disturbance. </w:t>
      </w:r>
      <w:r w:rsidR="001343A7">
        <w:t xml:space="preserve">For instance, </w:t>
      </w:r>
      <w:r w:rsidR="0015255F">
        <w:t xml:space="preserve">a pixel value </w:t>
      </w:r>
      <w:r w:rsidR="0015255F" w:rsidRPr="0015255F">
        <w:t>1002 means the regrowth break occurred in the 2nd day</w:t>
      </w:r>
      <w:r w:rsidR="0015255F">
        <w:t>.</w:t>
      </w:r>
    </w:p>
    <w:p w14:paraId="4F7BD183" w14:textId="77777777" w:rsidR="00A67124" w:rsidRDefault="00A67124" w:rsidP="00A67124">
      <w:pPr>
        <w:pStyle w:val="ListBullet"/>
        <w:numPr>
          <w:ilvl w:val="0"/>
          <w:numId w:val="0"/>
        </w:numPr>
      </w:pPr>
    </w:p>
    <w:p w14:paraId="5572D08C" w14:textId="77777777" w:rsidR="00CC0F65" w:rsidRPr="00D50460" w:rsidRDefault="00CC0F65" w:rsidP="00CC0F65">
      <w:pPr>
        <w:pStyle w:val="ListBullet"/>
        <w:numPr>
          <w:ilvl w:val="0"/>
          <w:numId w:val="0"/>
        </w:numPr>
        <w:rPr>
          <w:b/>
          <w:bCs/>
        </w:rPr>
      </w:pPr>
      <w:r w:rsidRPr="00D50460">
        <w:rPr>
          <w:b/>
          <w:bCs/>
        </w:rPr>
        <w:t>Inputs</w:t>
      </w:r>
      <w:r>
        <w:rPr>
          <w:b/>
          <w:bCs/>
        </w:rPr>
        <w:t xml:space="preserve"> (Required)</w:t>
      </w:r>
      <w:r w:rsidRPr="00D50460">
        <w:rPr>
          <w:b/>
          <w:bCs/>
        </w:rPr>
        <w:t>:</w:t>
      </w:r>
    </w:p>
    <w:p w14:paraId="1F49A190" w14:textId="77777777" w:rsidR="00112112" w:rsidRDefault="00CC0F65" w:rsidP="00112112">
      <w:pPr>
        <w:pStyle w:val="ListBullet"/>
        <w:numPr>
          <w:ilvl w:val="0"/>
          <w:numId w:val="6"/>
        </w:numPr>
      </w:pPr>
      <w:proofErr w:type="spellStart"/>
      <w:r w:rsidRPr="00D653F0">
        <w:rPr>
          <w:i/>
          <w:iCs/>
        </w:rPr>
        <w:t>metadata.mat</w:t>
      </w:r>
      <w:proofErr w:type="spellEnd"/>
      <w:r w:rsidRPr="00966EF7">
        <w:t xml:space="preserve"> </w:t>
      </w:r>
    </w:p>
    <w:p w14:paraId="07962D95" w14:textId="2711A9A0" w:rsidR="00CC0F65" w:rsidRPr="00112112" w:rsidRDefault="00112112" w:rsidP="00112112">
      <w:pPr>
        <w:pStyle w:val="ListBullet"/>
        <w:numPr>
          <w:ilvl w:val="0"/>
          <w:numId w:val="0"/>
        </w:numPr>
        <w:ind w:left="432"/>
        <w:rPr>
          <w:i/>
          <w:iCs/>
        </w:rPr>
      </w:pPr>
      <w:r w:rsidRPr="00966EF7">
        <w:t xml:space="preserve">that </w:t>
      </w:r>
      <w:r w:rsidR="004B006D">
        <w:t>was</w:t>
      </w:r>
      <w:r w:rsidRPr="00966EF7">
        <w:t xml:space="preserve"> </w:t>
      </w:r>
      <w:r>
        <w:t xml:space="preserve">created by </w:t>
      </w:r>
      <w:r w:rsidR="00F02AD4" w:rsidRPr="00854DAB">
        <w:rPr>
          <w:i/>
          <w:iCs/>
        </w:rPr>
        <w:t>stackLandatARD2Line</w:t>
      </w:r>
      <w:r w:rsidRPr="00CA0FCA">
        <w:rPr>
          <w:i/>
          <w:iCs/>
        </w:rPr>
        <w:t>.m</w:t>
      </w:r>
    </w:p>
    <w:p w14:paraId="275F5704" w14:textId="6FA56201" w:rsidR="00CC0F65" w:rsidRDefault="00A52F6A" w:rsidP="00CC0F65">
      <w:pPr>
        <w:pStyle w:val="ListBullet"/>
        <w:numPr>
          <w:ilvl w:val="0"/>
          <w:numId w:val="6"/>
        </w:numPr>
      </w:pPr>
      <w:r>
        <w:t>COLD results</w:t>
      </w:r>
      <w:r w:rsidR="00CC0F65">
        <w:t xml:space="preserve"> &lt;</w:t>
      </w:r>
      <w:proofErr w:type="spellStart"/>
      <w:r w:rsidRPr="00A52F6A">
        <w:t>TSFitLine</w:t>
      </w:r>
      <w:proofErr w:type="spellEnd"/>
      <w:r w:rsidR="00CC0F65">
        <w:t>&gt;</w:t>
      </w:r>
    </w:p>
    <w:p w14:paraId="0F99FC8A" w14:textId="3DDFC996" w:rsidR="00CC0F65" w:rsidRDefault="00CC0F65" w:rsidP="00CC0F65">
      <w:pPr>
        <w:pStyle w:val="ListBullet"/>
        <w:numPr>
          <w:ilvl w:val="0"/>
          <w:numId w:val="0"/>
        </w:numPr>
        <w:ind w:left="432"/>
        <w:rPr>
          <w:i/>
          <w:iCs/>
        </w:rPr>
      </w:pPr>
      <w:r w:rsidRPr="00966EF7">
        <w:t xml:space="preserve">that </w:t>
      </w:r>
      <w:r>
        <w:t>were</w:t>
      </w:r>
      <w:r w:rsidRPr="00966EF7">
        <w:t xml:space="preserve"> </w:t>
      </w:r>
      <w:r>
        <w:t xml:space="preserve">created by </w:t>
      </w:r>
      <w:proofErr w:type="spellStart"/>
      <w:r w:rsidR="00112112">
        <w:rPr>
          <w:i/>
          <w:iCs/>
        </w:rPr>
        <w:t>COLD</w:t>
      </w:r>
      <w:r w:rsidRPr="00CA0FCA">
        <w:rPr>
          <w:i/>
          <w:iCs/>
        </w:rPr>
        <w:t>.m</w:t>
      </w:r>
      <w:proofErr w:type="spellEnd"/>
    </w:p>
    <w:p w14:paraId="2179E392" w14:textId="77777777" w:rsidR="00CC0F65" w:rsidRDefault="00CC0F65" w:rsidP="00CC0F65">
      <w:pPr>
        <w:pStyle w:val="ListBullet"/>
        <w:numPr>
          <w:ilvl w:val="0"/>
          <w:numId w:val="0"/>
        </w:numPr>
        <w:ind w:left="432" w:hanging="432"/>
      </w:pPr>
    </w:p>
    <w:p w14:paraId="5C1C1CAC" w14:textId="77777777" w:rsidR="00CC0F65" w:rsidRPr="00D50460" w:rsidRDefault="00CC0F65" w:rsidP="00CC0F65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Outputs</w:t>
      </w:r>
      <w:r w:rsidRPr="00D50460">
        <w:rPr>
          <w:b/>
          <w:bCs/>
        </w:rPr>
        <w:t>:</w:t>
      </w:r>
    </w:p>
    <w:p w14:paraId="3D84DB03" w14:textId="4B3CBE06" w:rsidR="00CC0F65" w:rsidRDefault="00CC0F65" w:rsidP="00CC0F65">
      <w:pPr>
        <w:pStyle w:val="ListBullet"/>
        <w:numPr>
          <w:ilvl w:val="0"/>
          <w:numId w:val="7"/>
        </w:numPr>
      </w:pPr>
      <w:r>
        <w:t>&lt;</w:t>
      </w:r>
      <w:proofErr w:type="spellStart"/>
      <w:r w:rsidR="003920F8">
        <w:t>ChangeMap</w:t>
      </w:r>
      <w:proofErr w:type="spellEnd"/>
      <w:r>
        <w:t>&gt;</w:t>
      </w:r>
      <w:r w:rsidR="004C419C">
        <w:t xml:space="preserve"> (Sets will affect output files)</w:t>
      </w:r>
    </w:p>
    <w:p w14:paraId="3BEB8853" w14:textId="77777777" w:rsidR="00374129" w:rsidRDefault="00394C75" w:rsidP="004C419C">
      <w:pPr>
        <w:pStyle w:val="ListBullet"/>
        <w:numPr>
          <w:ilvl w:val="0"/>
          <w:numId w:val="0"/>
        </w:numPr>
        <w:ind w:left="432"/>
      </w:pPr>
      <w:r>
        <w:t xml:space="preserve">If </w:t>
      </w:r>
      <w:proofErr w:type="spellStart"/>
      <w:r w:rsidR="00281EA7">
        <w:rPr>
          <w:i/>
          <w:iCs/>
        </w:rPr>
        <w:t>ctype</w:t>
      </w:r>
      <w:proofErr w:type="spellEnd"/>
      <w:r w:rsidR="00281EA7" w:rsidRPr="00281EA7">
        <w:t xml:space="preserve"> == </w:t>
      </w:r>
      <w:r w:rsidR="00281EA7">
        <w:t>false (default value),</w:t>
      </w:r>
    </w:p>
    <w:p w14:paraId="5342970E" w14:textId="7AC4D21C" w:rsidR="00281EA7" w:rsidRDefault="009545C1" w:rsidP="004C419C">
      <w:pPr>
        <w:pStyle w:val="ListBullet"/>
        <w:numPr>
          <w:ilvl w:val="0"/>
          <w:numId w:val="0"/>
        </w:numPr>
        <w:ind w:left="432"/>
      </w:pPr>
      <w:r>
        <w:t xml:space="preserve">we will have </w:t>
      </w:r>
      <w:proofErr w:type="spellStart"/>
      <w:r>
        <w:t>geotiff</w:t>
      </w:r>
      <w:proofErr w:type="spellEnd"/>
      <w:r>
        <w:t xml:space="preserve"> files named by </w:t>
      </w:r>
      <w:proofErr w:type="spellStart"/>
      <w:r w:rsidR="00B67CD9" w:rsidRPr="009545C1">
        <w:rPr>
          <w:i/>
          <w:iCs/>
        </w:rPr>
        <w:t>changemap_do</w:t>
      </w:r>
      <w:r>
        <w:rPr>
          <w:i/>
          <w:iCs/>
        </w:rPr>
        <w:t>y</w:t>
      </w:r>
      <w:proofErr w:type="spellEnd"/>
      <w:r>
        <w:rPr>
          <w:i/>
          <w:iCs/>
        </w:rPr>
        <w:t>_####</w:t>
      </w:r>
      <w:r w:rsidR="00B67CD9" w:rsidRPr="009545C1">
        <w:rPr>
          <w:i/>
          <w:iCs/>
        </w:rPr>
        <w:t>.tif</w:t>
      </w:r>
      <w:r w:rsidR="004C419C">
        <w:t xml:space="preserve">, in which </w:t>
      </w:r>
      <w:r>
        <w:t>#### means year</w:t>
      </w:r>
      <w:r w:rsidR="0070644D">
        <w:t>, and the pixel value is DOY</w:t>
      </w:r>
      <w:r w:rsidR="0083382E">
        <w:t xml:space="preserve"> (available value range: 1 to 366</w:t>
      </w:r>
      <w:r w:rsidR="0083382E" w:rsidRPr="009545C1">
        <w:t>)</w:t>
      </w:r>
      <w:r w:rsidR="0083382E">
        <w:t>.</w:t>
      </w:r>
    </w:p>
    <w:p w14:paraId="6BBD83CA" w14:textId="6075D3E4" w:rsidR="00374129" w:rsidRDefault="00374129" w:rsidP="004C419C">
      <w:pPr>
        <w:pStyle w:val="ListBullet"/>
        <w:numPr>
          <w:ilvl w:val="0"/>
          <w:numId w:val="0"/>
        </w:numPr>
        <w:ind w:left="432"/>
      </w:pPr>
    </w:p>
    <w:p w14:paraId="234EC73E" w14:textId="77777777" w:rsidR="00374129" w:rsidRDefault="00374129" w:rsidP="004C419C">
      <w:pPr>
        <w:pStyle w:val="ListBullet"/>
        <w:numPr>
          <w:ilvl w:val="0"/>
          <w:numId w:val="0"/>
        </w:numPr>
        <w:ind w:left="432"/>
      </w:pPr>
    </w:p>
    <w:p w14:paraId="65FECB29" w14:textId="77777777" w:rsidR="00374129" w:rsidRDefault="00281EA7" w:rsidP="004C419C">
      <w:pPr>
        <w:pStyle w:val="ListBullet"/>
        <w:numPr>
          <w:ilvl w:val="0"/>
          <w:numId w:val="0"/>
        </w:numPr>
        <w:ind w:left="432"/>
      </w:pPr>
      <w:r>
        <w:lastRenderedPageBreak/>
        <w:t xml:space="preserve">If </w:t>
      </w:r>
      <w:proofErr w:type="spellStart"/>
      <w:r>
        <w:rPr>
          <w:i/>
          <w:iCs/>
        </w:rPr>
        <w:t>ctype</w:t>
      </w:r>
      <w:proofErr w:type="spellEnd"/>
      <w:r w:rsidRPr="00281EA7">
        <w:t xml:space="preserve"> == </w:t>
      </w:r>
      <w:r>
        <w:t>true</w:t>
      </w:r>
      <w:r w:rsidR="0083382E">
        <w:t>,</w:t>
      </w:r>
    </w:p>
    <w:p w14:paraId="6D002662" w14:textId="203E6134" w:rsidR="007815AB" w:rsidRDefault="0070644D" w:rsidP="004C419C">
      <w:pPr>
        <w:pStyle w:val="ListBullet"/>
        <w:numPr>
          <w:ilvl w:val="0"/>
          <w:numId w:val="0"/>
        </w:numPr>
        <w:ind w:left="432"/>
      </w:pPr>
      <w:r>
        <w:t xml:space="preserve">we will have </w:t>
      </w:r>
      <w:proofErr w:type="spellStart"/>
      <w:r>
        <w:t>geotiff</w:t>
      </w:r>
      <w:proofErr w:type="spellEnd"/>
      <w:r>
        <w:t xml:space="preserve"> files named by </w:t>
      </w:r>
      <w:proofErr w:type="spellStart"/>
      <w:r w:rsidRPr="0070644D">
        <w:rPr>
          <w:i/>
          <w:iCs/>
        </w:rPr>
        <w:t>changemap_typedoy_year.tif</w:t>
      </w:r>
      <w:proofErr w:type="spellEnd"/>
      <w:r w:rsidR="004C419C">
        <w:t xml:space="preserve">, in which </w:t>
      </w:r>
      <w:r>
        <w:t>#### means year, and the pixel value is Type ID + DOY (</w:t>
      </w:r>
      <w:r w:rsidR="00107B10">
        <w:t xml:space="preserve">available value range: </w:t>
      </w:r>
      <w:r>
        <w:t>1000</w:t>
      </w:r>
      <w:r w:rsidR="00107B10">
        <w:t xml:space="preserve"> to </w:t>
      </w:r>
      <w:r w:rsidR="004C419C">
        <w:t>3</w:t>
      </w:r>
      <w:r w:rsidR="00107B10">
        <w:t>366</w:t>
      </w:r>
      <w:r>
        <w:t>)</w:t>
      </w:r>
      <w:r w:rsidR="0083382E">
        <w:t>.</w:t>
      </w:r>
    </w:p>
    <w:p w14:paraId="1423CCE7" w14:textId="3C78788F" w:rsidR="00374129" w:rsidRDefault="00374129" w:rsidP="004C419C">
      <w:pPr>
        <w:pStyle w:val="ListBullet"/>
        <w:numPr>
          <w:ilvl w:val="0"/>
          <w:numId w:val="0"/>
        </w:numPr>
        <w:ind w:left="432"/>
      </w:pPr>
    </w:p>
    <w:p w14:paraId="74B5DA17" w14:textId="7F7CA3E1" w:rsidR="00374129" w:rsidRDefault="00374129" w:rsidP="004C419C">
      <w:pPr>
        <w:pStyle w:val="ListBullet"/>
        <w:numPr>
          <w:ilvl w:val="0"/>
          <w:numId w:val="0"/>
        </w:numPr>
        <w:ind w:left="432"/>
      </w:pPr>
    </w:p>
    <w:p w14:paraId="6BA7F4EF" w14:textId="256C5AF4" w:rsidR="00374129" w:rsidRDefault="00374129" w:rsidP="004C419C">
      <w:pPr>
        <w:pStyle w:val="ListBullet"/>
        <w:numPr>
          <w:ilvl w:val="0"/>
          <w:numId w:val="0"/>
        </w:numPr>
        <w:ind w:left="432"/>
      </w:pPr>
    </w:p>
    <w:p w14:paraId="48EA0C4B" w14:textId="55E6884A" w:rsidR="00374129" w:rsidRDefault="00374129" w:rsidP="004C419C">
      <w:pPr>
        <w:pStyle w:val="ListBullet"/>
        <w:numPr>
          <w:ilvl w:val="0"/>
          <w:numId w:val="0"/>
        </w:numPr>
        <w:ind w:left="432"/>
      </w:pPr>
    </w:p>
    <w:p w14:paraId="08076012" w14:textId="1DFD3635" w:rsidR="00374129" w:rsidRDefault="00374129" w:rsidP="004C419C">
      <w:pPr>
        <w:pStyle w:val="ListBullet"/>
        <w:numPr>
          <w:ilvl w:val="0"/>
          <w:numId w:val="0"/>
        </w:numPr>
        <w:ind w:left="432"/>
      </w:pPr>
    </w:p>
    <w:p w14:paraId="1615546A" w14:textId="4B543316" w:rsidR="00374129" w:rsidRDefault="00374129" w:rsidP="004C419C">
      <w:pPr>
        <w:pStyle w:val="ListBullet"/>
        <w:numPr>
          <w:ilvl w:val="0"/>
          <w:numId w:val="0"/>
        </w:numPr>
        <w:ind w:left="432"/>
      </w:pPr>
    </w:p>
    <w:p w14:paraId="78389EE4" w14:textId="2F34911B" w:rsidR="00374129" w:rsidRDefault="00374129" w:rsidP="004C419C">
      <w:pPr>
        <w:pStyle w:val="ListBullet"/>
        <w:numPr>
          <w:ilvl w:val="0"/>
          <w:numId w:val="0"/>
        </w:numPr>
        <w:ind w:left="432"/>
      </w:pPr>
    </w:p>
    <w:p w14:paraId="0EAF9174" w14:textId="006BBE0D" w:rsidR="00374129" w:rsidRDefault="00374129" w:rsidP="004C419C">
      <w:pPr>
        <w:pStyle w:val="ListBullet"/>
        <w:numPr>
          <w:ilvl w:val="0"/>
          <w:numId w:val="0"/>
        </w:numPr>
        <w:ind w:left="432"/>
      </w:pPr>
    </w:p>
    <w:p w14:paraId="4066A0F6" w14:textId="3C39C59A" w:rsidR="00374129" w:rsidRDefault="00374129" w:rsidP="004C419C">
      <w:pPr>
        <w:pStyle w:val="ListBullet"/>
        <w:numPr>
          <w:ilvl w:val="0"/>
          <w:numId w:val="0"/>
        </w:numPr>
        <w:ind w:left="432"/>
      </w:pPr>
    </w:p>
    <w:p w14:paraId="0F5E67C9" w14:textId="33C03E65" w:rsidR="00374129" w:rsidRDefault="00374129" w:rsidP="004C419C">
      <w:pPr>
        <w:pStyle w:val="ListBullet"/>
        <w:numPr>
          <w:ilvl w:val="0"/>
          <w:numId w:val="0"/>
        </w:numPr>
        <w:ind w:left="432"/>
      </w:pPr>
    </w:p>
    <w:p w14:paraId="71268141" w14:textId="6D398F46" w:rsidR="00374129" w:rsidRDefault="00374129" w:rsidP="004C419C">
      <w:pPr>
        <w:pStyle w:val="ListBullet"/>
        <w:numPr>
          <w:ilvl w:val="0"/>
          <w:numId w:val="0"/>
        </w:numPr>
        <w:ind w:left="432"/>
      </w:pPr>
    </w:p>
    <w:p w14:paraId="543A6996" w14:textId="5FF194C1" w:rsidR="00374129" w:rsidRDefault="00374129" w:rsidP="004C419C">
      <w:pPr>
        <w:pStyle w:val="ListBullet"/>
        <w:numPr>
          <w:ilvl w:val="0"/>
          <w:numId w:val="0"/>
        </w:numPr>
        <w:ind w:left="432"/>
      </w:pPr>
    </w:p>
    <w:p w14:paraId="51E49437" w14:textId="4916F598" w:rsidR="00374129" w:rsidRDefault="00374129" w:rsidP="004C419C">
      <w:pPr>
        <w:pStyle w:val="ListBullet"/>
        <w:numPr>
          <w:ilvl w:val="0"/>
          <w:numId w:val="0"/>
        </w:numPr>
        <w:ind w:left="432"/>
      </w:pPr>
    </w:p>
    <w:p w14:paraId="10D8AC7A" w14:textId="635D7925" w:rsidR="00374129" w:rsidRDefault="00374129" w:rsidP="004C419C">
      <w:pPr>
        <w:pStyle w:val="ListBullet"/>
        <w:numPr>
          <w:ilvl w:val="0"/>
          <w:numId w:val="0"/>
        </w:numPr>
        <w:ind w:left="432"/>
      </w:pPr>
    </w:p>
    <w:p w14:paraId="13FD5C75" w14:textId="79D0AA13" w:rsidR="00374129" w:rsidRDefault="00374129" w:rsidP="004C419C">
      <w:pPr>
        <w:pStyle w:val="ListBullet"/>
        <w:numPr>
          <w:ilvl w:val="0"/>
          <w:numId w:val="0"/>
        </w:numPr>
        <w:ind w:left="432"/>
      </w:pPr>
    </w:p>
    <w:p w14:paraId="5519963C" w14:textId="51A55509" w:rsidR="00374129" w:rsidRDefault="00374129" w:rsidP="004C419C">
      <w:pPr>
        <w:pStyle w:val="ListBullet"/>
        <w:numPr>
          <w:ilvl w:val="0"/>
          <w:numId w:val="0"/>
        </w:numPr>
        <w:ind w:left="432"/>
      </w:pPr>
    </w:p>
    <w:p w14:paraId="4EBC20EC" w14:textId="2247D1BB" w:rsidR="00374129" w:rsidRDefault="00374129" w:rsidP="004C419C">
      <w:pPr>
        <w:pStyle w:val="ListBullet"/>
        <w:numPr>
          <w:ilvl w:val="0"/>
          <w:numId w:val="0"/>
        </w:numPr>
        <w:ind w:left="432"/>
      </w:pPr>
    </w:p>
    <w:p w14:paraId="3845BE2A" w14:textId="669D12D1" w:rsidR="00374129" w:rsidRDefault="00374129" w:rsidP="004C419C">
      <w:pPr>
        <w:pStyle w:val="ListBullet"/>
        <w:numPr>
          <w:ilvl w:val="0"/>
          <w:numId w:val="0"/>
        </w:numPr>
        <w:ind w:left="432"/>
      </w:pPr>
    </w:p>
    <w:p w14:paraId="32E7D9A8" w14:textId="77777777" w:rsidR="00374129" w:rsidRDefault="00374129" w:rsidP="004C419C">
      <w:pPr>
        <w:pStyle w:val="ListBullet"/>
        <w:numPr>
          <w:ilvl w:val="0"/>
          <w:numId w:val="0"/>
        </w:numPr>
        <w:ind w:left="432"/>
      </w:pPr>
    </w:p>
    <w:p w14:paraId="3B1BCE25" w14:textId="43F951A6" w:rsidR="007815AB" w:rsidRDefault="007815AB" w:rsidP="007815AB">
      <w:pPr>
        <w:pStyle w:val="Heading1"/>
      </w:pPr>
      <w:r>
        <w:lastRenderedPageBreak/>
        <w:t xml:space="preserve">FUNCTION: </w:t>
      </w:r>
      <w:proofErr w:type="spellStart"/>
      <w:r>
        <w:t>accumulateChangeMap</w:t>
      </w:r>
      <w:r w:rsidRPr="00882306">
        <w:t>.m</w:t>
      </w:r>
      <w:proofErr w:type="spellEnd"/>
      <w:r>
        <w:t xml:space="preserve"> @ &lt;Export&gt;</w:t>
      </w:r>
    </w:p>
    <w:p w14:paraId="1924A4CF" w14:textId="4724051C" w:rsidR="003548DE" w:rsidRDefault="003548DE" w:rsidP="003548DE">
      <w:pPr>
        <w:pStyle w:val="ListBullet"/>
      </w:pPr>
      <w:r w:rsidRPr="00D653F0">
        <w:t xml:space="preserve">To </w:t>
      </w:r>
      <w:r>
        <w:t xml:space="preserve">accumulate changes as a most recent map based on the yearly maps generated by </w:t>
      </w:r>
      <w:proofErr w:type="spellStart"/>
      <w:r w:rsidRPr="003548DE">
        <w:rPr>
          <w:i/>
          <w:iCs/>
        </w:rPr>
        <w:t>exportChangeMap.m</w:t>
      </w:r>
      <w:proofErr w:type="spellEnd"/>
      <w:r>
        <w:t>.</w:t>
      </w:r>
    </w:p>
    <w:p w14:paraId="11ECFD1E" w14:textId="409A4E89" w:rsidR="007815AB" w:rsidRDefault="007815AB" w:rsidP="00FB249F">
      <w:pPr>
        <w:pStyle w:val="ListBullet"/>
        <w:numPr>
          <w:ilvl w:val="0"/>
          <w:numId w:val="0"/>
        </w:numPr>
      </w:pPr>
    </w:p>
    <w:p w14:paraId="3FD53F73" w14:textId="77777777" w:rsidR="00FB249F" w:rsidRPr="00A67124" w:rsidRDefault="00FB249F" w:rsidP="00FB249F">
      <w:pPr>
        <w:pStyle w:val="ListBullet"/>
        <w:numPr>
          <w:ilvl w:val="0"/>
          <w:numId w:val="0"/>
        </w:numPr>
        <w:rPr>
          <w:b/>
          <w:bCs/>
        </w:rPr>
      </w:pPr>
      <w:r w:rsidRPr="00A67124">
        <w:rPr>
          <w:b/>
          <w:bCs/>
        </w:rPr>
        <w:t>Key parameters:</w:t>
      </w:r>
    </w:p>
    <w:p w14:paraId="72EFF9D0" w14:textId="5C6B5F21" w:rsidR="00FB249F" w:rsidRPr="00D653F0" w:rsidRDefault="00FB249F" w:rsidP="00FB249F">
      <w:pPr>
        <w:pStyle w:val="ListBullet"/>
        <w:numPr>
          <w:ilvl w:val="0"/>
          <w:numId w:val="0"/>
        </w:numPr>
        <w:ind w:left="432"/>
      </w:pPr>
      <w:proofErr w:type="spellStart"/>
      <w:r>
        <w:rPr>
          <w:i/>
          <w:iCs/>
        </w:rPr>
        <w:t>ctype</w:t>
      </w:r>
      <w:proofErr w:type="spellEnd"/>
      <w:r>
        <w:t xml:space="preserve"> [‘all’, ‘regrowth’, ‘disturbance’] (default: all) </w:t>
      </w:r>
    </w:p>
    <w:p w14:paraId="244A0779" w14:textId="70A3BC71" w:rsidR="008D0887" w:rsidRDefault="00FB249F" w:rsidP="00FB249F">
      <w:pPr>
        <w:pStyle w:val="ListBullet"/>
        <w:numPr>
          <w:ilvl w:val="0"/>
          <w:numId w:val="0"/>
        </w:numPr>
        <w:ind w:left="432"/>
      </w:pPr>
      <w:r>
        <w:t xml:space="preserve">To accumulate changes with a certain type such as regrowth, disturbance, and all of them. </w:t>
      </w:r>
      <w:r w:rsidR="00490F18">
        <w:t>See Zhu et al., 2020 for details.</w:t>
      </w:r>
    </w:p>
    <w:p w14:paraId="3932FDA9" w14:textId="77777777" w:rsidR="00490F18" w:rsidRDefault="00490F18" w:rsidP="00FB249F">
      <w:pPr>
        <w:pStyle w:val="ListBullet"/>
        <w:numPr>
          <w:ilvl w:val="0"/>
          <w:numId w:val="0"/>
        </w:numPr>
        <w:ind w:left="432"/>
      </w:pPr>
    </w:p>
    <w:p w14:paraId="4B40B511" w14:textId="77777777" w:rsidR="00490F18" w:rsidRPr="00D50460" w:rsidRDefault="00490F18" w:rsidP="00490F18">
      <w:pPr>
        <w:pStyle w:val="ListBullet"/>
        <w:numPr>
          <w:ilvl w:val="0"/>
          <w:numId w:val="0"/>
        </w:numPr>
        <w:rPr>
          <w:b/>
          <w:bCs/>
        </w:rPr>
      </w:pPr>
      <w:r w:rsidRPr="00D50460">
        <w:rPr>
          <w:b/>
          <w:bCs/>
        </w:rPr>
        <w:t>Inputs</w:t>
      </w:r>
      <w:r>
        <w:rPr>
          <w:b/>
          <w:bCs/>
        </w:rPr>
        <w:t xml:space="preserve"> (Required)</w:t>
      </w:r>
      <w:r w:rsidRPr="00D50460">
        <w:rPr>
          <w:b/>
          <w:bCs/>
        </w:rPr>
        <w:t>:</w:t>
      </w:r>
    </w:p>
    <w:p w14:paraId="11FDCA95" w14:textId="018837C2" w:rsidR="00490F18" w:rsidRDefault="00490F18" w:rsidP="00490F18">
      <w:pPr>
        <w:pStyle w:val="ListBullet"/>
        <w:numPr>
          <w:ilvl w:val="0"/>
          <w:numId w:val="6"/>
        </w:numPr>
      </w:pPr>
      <w:r>
        <w:t>&lt;</w:t>
      </w:r>
      <w:r w:rsidR="002D0B52" w:rsidRPr="002D0B52">
        <w:t xml:space="preserve"> </w:t>
      </w:r>
      <w:proofErr w:type="spellStart"/>
      <w:r w:rsidR="002D0B52">
        <w:t>ChangeMap</w:t>
      </w:r>
      <w:proofErr w:type="spellEnd"/>
      <w:r w:rsidR="002D0B52">
        <w:t xml:space="preserve"> </w:t>
      </w:r>
      <w:r>
        <w:t>&gt;</w:t>
      </w:r>
    </w:p>
    <w:p w14:paraId="50515F7D" w14:textId="42695503" w:rsidR="00490F18" w:rsidRDefault="002D0B52" w:rsidP="00490F18">
      <w:pPr>
        <w:pStyle w:val="ListBullet"/>
        <w:numPr>
          <w:ilvl w:val="0"/>
          <w:numId w:val="0"/>
        </w:numPr>
        <w:ind w:left="432"/>
        <w:rPr>
          <w:i/>
          <w:iCs/>
        </w:rPr>
      </w:pPr>
      <w:r>
        <w:t>in where the yearly change maps are ready</w:t>
      </w:r>
      <w:r w:rsidR="00490F18" w:rsidRPr="00966EF7">
        <w:t xml:space="preserve"> </w:t>
      </w:r>
      <w:r w:rsidR="00490F18">
        <w:t xml:space="preserve">by </w:t>
      </w:r>
      <w:proofErr w:type="spellStart"/>
      <w:r w:rsidRPr="002D0B52">
        <w:rPr>
          <w:i/>
          <w:iCs/>
        </w:rPr>
        <w:t>exportChangeMap</w:t>
      </w:r>
      <w:r w:rsidR="00490F18" w:rsidRPr="00CA0FCA">
        <w:rPr>
          <w:i/>
          <w:iCs/>
        </w:rPr>
        <w:t>.m</w:t>
      </w:r>
      <w:proofErr w:type="spellEnd"/>
    </w:p>
    <w:p w14:paraId="5CC92270" w14:textId="77777777" w:rsidR="00490F18" w:rsidRDefault="00490F18" w:rsidP="00490F18">
      <w:pPr>
        <w:pStyle w:val="ListBullet"/>
        <w:numPr>
          <w:ilvl w:val="0"/>
          <w:numId w:val="0"/>
        </w:numPr>
        <w:ind w:left="432" w:hanging="432"/>
      </w:pPr>
    </w:p>
    <w:p w14:paraId="2B3B0F56" w14:textId="77777777" w:rsidR="00490F18" w:rsidRPr="00D50460" w:rsidRDefault="00490F18" w:rsidP="00490F18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Outputs</w:t>
      </w:r>
      <w:r w:rsidRPr="00D50460">
        <w:rPr>
          <w:b/>
          <w:bCs/>
        </w:rPr>
        <w:t>:</w:t>
      </w:r>
    </w:p>
    <w:p w14:paraId="13C81842" w14:textId="77777777" w:rsidR="00490F18" w:rsidRDefault="00490F18" w:rsidP="00490F18">
      <w:pPr>
        <w:pStyle w:val="ListBullet"/>
        <w:numPr>
          <w:ilvl w:val="0"/>
          <w:numId w:val="7"/>
        </w:numPr>
      </w:pPr>
      <w:r>
        <w:t>&lt;</w:t>
      </w:r>
      <w:proofErr w:type="spellStart"/>
      <w:r>
        <w:t>ChangeMap</w:t>
      </w:r>
      <w:proofErr w:type="spellEnd"/>
      <w:r>
        <w:t>&gt; (Sets will affect output files)</w:t>
      </w:r>
    </w:p>
    <w:p w14:paraId="25F01965" w14:textId="77777777" w:rsidR="00374129" w:rsidRDefault="002D0B52" w:rsidP="00750DFE">
      <w:pPr>
        <w:pStyle w:val="ListBullet"/>
        <w:numPr>
          <w:ilvl w:val="0"/>
          <w:numId w:val="0"/>
        </w:numPr>
        <w:ind w:left="450"/>
      </w:pPr>
      <w:r>
        <w:t xml:space="preserve">If </w:t>
      </w:r>
      <w:proofErr w:type="spellStart"/>
      <w:r>
        <w:rPr>
          <w:i/>
          <w:iCs/>
        </w:rPr>
        <w:t>ctype</w:t>
      </w:r>
      <w:proofErr w:type="spellEnd"/>
      <w:r w:rsidRPr="00281EA7">
        <w:t xml:space="preserve"> == </w:t>
      </w:r>
      <w:r>
        <w:t xml:space="preserve">‘all’ (default value), </w:t>
      </w:r>
    </w:p>
    <w:p w14:paraId="24D293A1" w14:textId="0395D3EF" w:rsidR="002D0B52" w:rsidRDefault="00750DFE" w:rsidP="00750DFE">
      <w:pPr>
        <w:pStyle w:val="ListBullet"/>
        <w:numPr>
          <w:ilvl w:val="0"/>
          <w:numId w:val="0"/>
        </w:numPr>
        <w:ind w:left="450"/>
      </w:pPr>
      <w:r>
        <w:t xml:space="preserve">a </w:t>
      </w:r>
      <w:proofErr w:type="spellStart"/>
      <w:r>
        <w:t>geotiff</w:t>
      </w:r>
      <w:proofErr w:type="spellEnd"/>
      <w:r>
        <w:t xml:space="preserve"> file</w:t>
      </w:r>
      <w:r w:rsidR="002D0B52">
        <w:t xml:space="preserve"> named by </w:t>
      </w:r>
      <w:proofErr w:type="spellStart"/>
      <w:r w:rsidR="0066081E" w:rsidRPr="0066081E">
        <w:rPr>
          <w:i/>
          <w:iCs/>
        </w:rPr>
        <w:t>accuchangemap_</w:t>
      </w:r>
      <w:r w:rsidR="0066081E">
        <w:rPr>
          <w:i/>
          <w:iCs/>
        </w:rPr>
        <w:t>all</w:t>
      </w:r>
      <w:proofErr w:type="spellEnd"/>
      <w:r w:rsidR="0066081E" w:rsidRPr="0066081E">
        <w:rPr>
          <w:i/>
          <w:iCs/>
        </w:rPr>
        <w:t>_</w:t>
      </w:r>
      <w:r w:rsidR="0066081E">
        <w:rPr>
          <w:i/>
          <w:iCs/>
        </w:rPr>
        <w:t>####</w:t>
      </w:r>
      <w:r w:rsidR="0066081E" w:rsidRPr="0066081E">
        <w:rPr>
          <w:i/>
          <w:iCs/>
        </w:rPr>
        <w:t>_</w:t>
      </w:r>
      <w:r w:rsidR="0066081E">
        <w:rPr>
          <w:i/>
          <w:iCs/>
        </w:rPr>
        <w:t>####.</w:t>
      </w:r>
      <w:r w:rsidR="002D0B52" w:rsidRPr="009545C1">
        <w:rPr>
          <w:i/>
          <w:iCs/>
        </w:rPr>
        <w:t>tif</w:t>
      </w:r>
      <w:r>
        <w:rPr>
          <w:i/>
          <w:iCs/>
        </w:rPr>
        <w:t xml:space="preserve"> </w:t>
      </w:r>
      <w:r w:rsidRPr="00750DFE">
        <w:t>will be generated</w:t>
      </w:r>
      <w:r w:rsidR="002D0B52">
        <w:t xml:space="preserve">, in which </w:t>
      </w:r>
      <w:r w:rsidR="0066081E">
        <w:t xml:space="preserve">the first </w:t>
      </w:r>
      <w:r w:rsidR="002D0B52">
        <w:t>#### means</w:t>
      </w:r>
      <w:r w:rsidR="0066081E">
        <w:t xml:space="preserve"> the start</w:t>
      </w:r>
      <w:r w:rsidR="002D0B52">
        <w:t xml:space="preserve"> year, and </w:t>
      </w:r>
      <w:r>
        <w:t>the last #### means the end year. T</w:t>
      </w:r>
      <w:r w:rsidR="002D0B52">
        <w:t xml:space="preserve">he pixel value is </w:t>
      </w:r>
      <w:r>
        <w:t>year of change occurrence for all change</w:t>
      </w:r>
      <w:r w:rsidR="002D0B52">
        <w:t>.</w:t>
      </w:r>
    </w:p>
    <w:p w14:paraId="4B148976" w14:textId="77777777" w:rsidR="00374129" w:rsidRDefault="002D0B52" w:rsidP="00750DFE">
      <w:pPr>
        <w:pStyle w:val="ListBullet"/>
        <w:numPr>
          <w:ilvl w:val="0"/>
          <w:numId w:val="0"/>
        </w:numPr>
        <w:ind w:left="432"/>
      </w:pPr>
      <w:r>
        <w:t xml:space="preserve">If </w:t>
      </w:r>
      <w:proofErr w:type="spellStart"/>
      <w:r>
        <w:rPr>
          <w:i/>
          <w:iCs/>
        </w:rPr>
        <w:t>ctype</w:t>
      </w:r>
      <w:proofErr w:type="spellEnd"/>
      <w:r w:rsidRPr="00281EA7">
        <w:t xml:space="preserve"> == </w:t>
      </w:r>
      <w:r w:rsidR="00750DFE">
        <w:t>‘regrowth’</w:t>
      </w:r>
      <w:r>
        <w:t xml:space="preserve">, </w:t>
      </w:r>
    </w:p>
    <w:p w14:paraId="3D7645FB" w14:textId="4642B6FE" w:rsidR="002D0B52" w:rsidRDefault="00750DFE" w:rsidP="00750DFE">
      <w:pPr>
        <w:pStyle w:val="ListBullet"/>
        <w:numPr>
          <w:ilvl w:val="0"/>
          <w:numId w:val="0"/>
        </w:numPr>
        <w:ind w:left="432"/>
      </w:pPr>
      <w:r>
        <w:t xml:space="preserve">a </w:t>
      </w:r>
      <w:proofErr w:type="spellStart"/>
      <w:r>
        <w:t>geotiff</w:t>
      </w:r>
      <w:proofErr w:type="spellEnd"/>
      <w:r>
        <w:t xml:space="preserve"> file named by </w:t>
      </w:r>
      <w:proofErr w:type="spellStart"/>
      <w:r w:rsidRPr="0066081E">
        <w:rPr>
          <w:i/>
          <w:iCs/>
        </w:rPr>
        <w:t>accuchangemap_</w:t>
      </w:r>
      <w:r w:rsidRPr="0060640A">
        <w:rPr>
          <w:i/>
          <w:iCs/>
        </w:rPr>
        <w:t>regrowth</w:t>
      </w:r>
      <w:proofErr w:type="spellEnd"/>
      <w:r w:rsidRPr="0066081E">
        <w:rPr>
          <w:i/>
          <w:iCs/>
        </w:rPr>
        <w:t>_</w:t>
      </w:r>
      <w:r>
        <w:rPr>
          <w:i/>
          <w:iCs/>
        </w:rPr>
        <w:t>####</w:t>
      </w:r>
      <w:r w:rsidRPr="0066081E">
        <w:rPr>
          <w:i/>
          <w:iCs/>
        </w:rPr>
        <w:t>_</w:t>
      </w:r>
      <w:r>
        <w:rPr>
          <w:i/>
          <w:iCs/>
        </w:rPr>
        <w:t>####.</w:t>
      </w:r>
      <w:r w:rsidRPr="009545C1">
        <w:rPr>
          <w:i/>
          <w:iCs/>
        </w:rPr>
        <w:t>tif</w:t>
      </w:r>
      <w:r>
        <w:rPr>
          <w:i/>
          <w:iCs/>
        </w:rPr>
        <w:t xml:space="preserve"> </w:t>
      </w:r>
      <w:r w:rsidRPr="00750DFE">
        <w:t>will be generated</w:t>
      </w:r>
      <w:r>
        <w:t>, in which the first #### means the start year, and the last #### means the end year. The pixel value is year of change occurrence for regrowth change.</w:t>
      </w:r>
    </w:p>
    <w:p w14:paraId="0872F995" w14:textId="77777777" w:rsidR="00C631D0" w:rsidRDefault="00C631D0" w:rsidP="00750DFE">
      <w:pPr>
        <w:pStyle w:val="ListBullet"/>
        <w:numPr>
          <w:ilvl w:val="0"/>
          <w:numId w:val="0"/>
        </w:numPr>
        <w:ind w:left="432"/>
      </w:pPr>
    </w:p>
    <w:p w14:paraId="52CA925F" w14:textId="77777777" w:rsidR="00374129" w:rsidRDefault="00750DFE" w:rsidP="00750DFE">
      <w:pPr>
        <w:pStyle w:val="ListBullet"/>
        <w:numPr>
          <w:ilvl w:val="0"/>
          <w:numId w:val="0"/>
        </w:numPr>
        <w:ind w:left="432"/>
      </w:pPr>
      <w:r>
        <w:lastRenderedPageBreak/>
        <w:t xml:space="preserve">If </w:t>
      </w:r>
      <w:proofErr w:type="spellStart"/>
      <w:r>
        <w:rPr>
          <w:i/>
          <w:iCs/>
        </w:rPr>
        <w:t>ctype</w:t>
      </w:r>
      <w:proofErr w:type="spellEnd"/>
      <w:r w:rsidRPr="00281EA7">
        <w:t xml:space="preserve"> == </w:t>
      </w:r>
      <w:r>
        <w:t xml:space="preserve">‘disturbance’, </w:t>
      </w:r>
    </w:p>
    <w:p w14:paraId="337FA968" w14:textId="76176DD9" w:rsidR="00750DFE" w:rsidRDefault="00750DFE" w:rsidP="00750DFE">
      <w:pPr>
        <w:pStyle w:val="ListBullet"/>
        <w:numPr>
          <w:ilvl w:val="0"/>
          <w:numId w:val="0"/>
        </w:numPr>
        <w:ind w:left="432"/>
      </w:pPr>
      <w:r>
        <w:t xml:space="preserve">a </w:t>
      </w:r>
      <w:proofErr w:type="spellStart"/>
      <w:r>
        <w:t>geotiff</w:t>
      </w:r>
      <w:proofErr w:type="spellEnd"/>
      <w:r>
        <w:t xml:space="preserve"> file named by </w:t>
      </w:r>
      <w:proofErr w:type="spellStart"/>
      <w:r w:rsidRPr="0066081E">
        <w:rPr>
          <w:i/>
          <w:iCs/>
        </w:rPr>
        <w:t>accuchangemap_</w:t>
      </w:r>
      <w:r>
        <w:t>disturbance</w:t>
      </w:r>
      <w:proofErr w:type="spellEnd"/>
      <w:r w:rsidRPr="0066081E">
        <w:rPr>
          <w:i/>
          <w:iCs/>
        </w:rPr>
        <w:t xml:space="preserve"> _</w:t>
      </w:r>
      <w:r>
        <w:rPr>
          <w:i/>
          <w:iCs/>
        </w:rPr>
        <w:t>####</w:t>
      </w:r>
      <w:r w:rsidRPr="0066081E">
        <w:rPr>
          <w:i/>
          <w:iCs/>
        </w:rPr>
        <w:t>_</w:t>
      </w:r>
      <w:r>
        <w:rPr>
          <w:i/>
          <w:iCs/>
        </w:rPr>
        <w:t>####.</w:t>
      </w:r>
      <w:r w:rsidRPr="009545C1">
        <w:rPr>
          <w:i/>
          <w:iCs/>
        </w:rPr>
        <w:t>tif</w:t>
      </w:r>
      <w:r>
        <w:rPr>
          <w:i/>
          <w:iCs/>
        </w:rPr>
        <w:t xml:space="preserve"> </w:t>
      </w:r>
      <w:r w:rsidRPr="00750DFE">
        <w:t>will be generated</w:t>
      </w:r>
      <w:r>
        <w:t xml:space="preserve">, in which the first #### means the start year, and the last #### means the end year. The pixel value is year of change occurrence for </w:t>
      </w:r>
      <w:r w:rsidR="00374129">
        <w:t>all</w:t>
      </w:r>
      <w:r>
        <w:t xml:space="preserve"> change but regrowth.</w:t>
      </w:r>
    </w:p>
    <w:p w14:paraId="21B4E346" w14:textId="77777777" w:rsidR="00750DFE" w:rsidRDefault="00750DFE" w:rsidP="00750DFE">
      <w:pPr>
        <w:pStyle w:val="ListBullet"/>
        <w:numPr>
          <w:ilvl w:val="0"/>
          <w:numId w:val="0"/>
        </w:numPr>
        <w:ind w:left="432"/>
      </w:pPr>
    </w:p>
    <w:p w14:paraId="66B898B6" w14:textId="77777777" w:rsidR="00490F18" w:rsidRDefault="00490F18" w:rsidP="00FB249F">
      <w:pPr>
        <w:pStyle w:val="ListBullet"/>
        <w:numPr>
          <w:ilvl w:val="0"/>
          <w:numId w:val="0"/>
        </w:numPr>
        <w:ind w:left="432"/>
      </w:pPr>
    </w:p>
    <w:p w14:paraId="7AC3AD1E" w14:textId="7BDE0D19" w:rsidR="00FB249F" w:rsidRDefault="00FB249F" w:rsidP="00FB249F">
      <w:pPr>
        <w:pStyle w:val="ListBullet"/>
        <w:numPr>
          <w:ilvl w:val="0"/>
          <w:numId w:val="0"/>
        </w:numPr>
      </w:pPr>
    </w:p>
    <w:p w14:paraId="10A96E3F" w14:textId="4EF72B98" w:rsidR="00374129" w:rsidRDefault="00374129" w:rsidP="00FB249F">
      <w:pPr>
        <w:pStyle w:val="ListBullet"/>
        <w:numPr>
          <w:ilvl w:val="0"/>
          <w:numId w:val="0"/>
        </w:numPr>
      </w:pPr>
    </w:p>
    <w:p w14:paraId="7B5055B5" w14:textId="53F50BBF" w:rsidR="00374129" w:rsidRDefault="00374129" w:rsidP="00FB249F">
      <w:pPr>
        <w:pStyle w:val="ListBullet"/>
        <w:numPr>
          <w:ilvl w:val="0"/>
          <w:numId w:val="0"/>
        </w:numPr>
      </w:pPr>
    </w:p>
    <w:p w14:paraId="7AD07620" w14:textId="2A509E5D" w:rsidR="00374129" w:rsidRDefault="00374129" w:rsidP="00FB249F">
      <w:pPr>
        <w:pStyle w:val="ListBullet"/>
        <w:numPr>
          <w:ilvl w:val="0"/>
          <w:numId w:val="0"/>
        </w:numPr>
      </w:pPr>
    </w:p>
    <w:p w14:paraId="71D82F9F" w14:textId="0DA7DECD" w:rsidR="00374129" w:rsidRDefault="00374129" w:rsidP="00FB249F">
      <w:pPr>
        <w:pStyle w:val="ListBullet"/>
        <w:numPr>
          <w:ilvl w:val="0"/>
          <w:numId w:val="0"/>
        </w:numPr>
      </w:pPr>
    </w:p>
    <w:p w14:paraId="7C1B11A5" w14:textId="3580E978" w:rsidR="00374129" w:rsidRDefault="00374129" w:rsidP="00FB249F">
      <w:pPr>
        <w:pStyle w:val="ListBullet"/>
        <w:numPr>
          <w:ilvl w:val="0"/>
          <w:numId w:val="0"/>
        </w:numPr>
      </w:pPr>
    </w:p>
    <w:p w14:paraId="2D896441" w14:textId="0AD7EC48" w:rsidR="00374129" w:rsidRDefault="00374129" w:rsidP="00FB249F">
      <w:pPr>
        <w:pStyle w:val="ListBullet"/>
        <w:numPr>
          <w:ilvl w:val="0"/>
          <w:numId w:val="0"/>
        </w:numPr>
      </w:pPr>
    </w:p>
    <w:p w14:paraId="18903165" w14:textId="6EC39BBF" w:rsidR="00374129" w:rsidRDefault="00374129" w:rsidP="00FB249F">
      <w:pPr>
        <w:pStyle w:val="ListBullet"/>
        <w:numPr>
          <w:ilvl w:val="0"/>
          <w:numId w:val="0"/>
        </w:numPr>
      </w:pPr>
    </w:p>
    <w:p w14:paraId="613AE718" w14:textId="2BC07589" w:rsidR="00374129" w:rsidRDefault="00374129" w:rsidP="00FB249F">
      <w:pPr>
        <w:pStyle w:val="ListBullet"/>
        <w:numPr>
          <w:ilvl w:val="0"/>
          <w:numId w:val="0"/>
        </w:numPr>
      </w:pPr>
    </w:p>
    <w:p w14:paraId="1169DF3D" w14:textId="25A5F22A" w:rsidR="00374129" w:rsidRDefault="00374129" w:rsidP="00FB249F">
      <w:pPr>
        <w:pStyle w:val="ListBullet"/>
        <w:numPr>
          <w:ilvl w:val="0"/>
          <w:numId w:val="0"/>
        </w:numPr>
      </w:pPr>
    </w:p>
    <w:p w14:paraId="6A480847" w14:textId="68726F85" w:rsidR="00374129" w:rsidRDefault="00374129" w:rsidP="00FB249F">
      <w:pPr>
        <w:pStyle w:val="ListBullet"/>
        <w:numPr>
          <w:ilvl w:val="0"/>
          <w:numId w:val="0"/>
        </w:numPr>
      </w:pPr>
    </w:p>
    <w:p w14:paraId="092D3875" w14:textId="26DB8CA3" w:rsidR="00374129" w:rsidRDefault="00374129" w:rsidP="00FB249F">
      <w:pPr>
        <w:pStyle w:val="ListBullet"/>
        <w:numPr>
          <w:ilvl w:val="0"/>
          <w:numId w:val="0"/>
        </w:numPr>
      </w:pPr>
    </w:p>
    <w:p w14:paraId="4FAF2287" w14:textId="0CCC82AB" w:rsidR="00374129" w:rsidRDefault="00374129" w:rsidP="00FB249F">
      <w:pPr>
        <w:pStyle w:val="ListBullet"/>
        <w:numPr>
          <w:ilvl w:val="0"/>
          <w:numId w:val="0"/>
        </w:numPr>
      </w:pPr>
    </w:p>
    <w:p w14:paraId="1CBD83A2" w14:textId="2D6FA975" w:rsidR="00374129" w:rsidRDefault="00374129" w:rsidP="00FB249F">
      <w:pPr>
        <w:pStyle w:val="ListBullet"/>
        <w:numPr>
          <w:ilvl w:val="0"/>
          <w:numId w:val="0"/>
        </w:numPr>
      </w:pPr>
    </w:p>
    <w:p w14:paraId="2FC4AB8C" w14:textId="26F5DC9F" w:rsidR="00374129" w:rsidRDefault="00374129" w:rsidP="00FB249F">
      <w:pPr>
        <w:pStyle w:val="ListBullet"/>
        <w:numPr>
          <w:ilvl w:val="0"/>
          <w:numId w:val="0"/>
        </w:numPr>
      </w:pPr>
    </w:p>
    <w:p w14:paraId="411D9388" w14:textId="26B1A518" w:rsidR="00374129" w:rsidRDefault="00374129" w:rsidP="00FB249F">
      <w:pPr>
        <w:pStyle w:val="ListBullet"/>
        <w:numPr>
          <w:ilvl w:val="0"/>
          <w:numId w:val="0"/>
        </w:numPr>
      </w:pPr>
    </w:p>
    <w:p w14:paraId="081757A6" w14:textId="77777777" w:rsidR="00374129" w:rsidRDefault="00374129" w:rsidP="00FB249F">
      <w:pPr>
        <w:pStyle w:val="ListBullet"/>
        <w:numPr>
          <w:ilvl w:val="0"/>
          <w:numId w:val="0"/>
        </w:numPr>
      </w:pPr>
    </w:p>
    <w:p w14:paraId="5B49547B" w14:textId="037E0AF3" w:rsidR="00BB42C2" w:rsidRDefault="00BB42C2" w:rsidP="00BB42C2">
      <w:pPr>
        <w:pStyle w:val="Heading1"/>
      </w:pPr>
      <w:r>
        <w:lastRenderedPageBreak/>
        <w:t xml:space="preserve">FUNCTION: </w:t>
      </w:r>
      <w:proofErr w:type="spellStart"/>
      <w:r w:rsidRPr="00BB42C2">
        <w:t>createSyntheticImage</w:t>
      </w:r>
      <w:r w:rsidRPr="00882306">
        <w:t>.m</w:t>
      </w:r>
      <w:proofErr w:type="spellEnd"/>
      <w:r>
        <w:t xml:space="preserve"> @ &lt;Export&gt;</w:t>
      </w:r>
    </w:p>
    <w:p w14:paraId="273AE8EC" w14:textId="77F40FC5" w:rsidR="00BB42C2" w:rsidRDefault="00BB42C2" w:rsidP="00BB42C2">
      <w:pPr>
        <w:pStyle w:val="ListBullet"/>
      </w:pPr>
      <w:r w:rsidRPr="00D653F0">
        <w:t xml:space="preserve">To </w:t>
      </w:r>
      <w:r w:rsidR="0041767E">
        <w:t>synthetic cloud-free image for a certain date.</w:t>
      </w:r>
    </w:p>
    <w:p w14:paraId="690DDE04" w14:textId="77777777" w:rsidR="00F51A63" w:rsidRDefault="00F51A63" w:rsidP="007B7F62">
      <w:pPr>
        <w:pStyle w:val="ListBullet"/>
        <w:numPr>
          <w:ilvl w:val="0"/>
          <w:numId w:val="0"/>
        </w:numPr>
        <w:ind w:left="432"/>
      </w:pPr>
    </w:p>
    <w:p w14:paraId="1AB2C63A" w14:textId="77777777" w:rsidR="00F51A63" w:rsidRPr="00D50460" w:rsidRDefault="00F51A63" w:rsidP="00F51A63">
      <w:pPr>
        <w:pStyle w:val="ListBullet"/>
        <w:numPr>
          <w:ilvl w:val="0"/>
          <w:numId w:val="0"/>
        </w:numPr>
        <w:rPr>
          <w:b/>
          <w:bCs/>
        </w:rPr>
      </w:pPr>
      <w:r w:rsidRPr="00D50460">
        <w:rPr>
          <w:b/>
          <w:bCs/>
        </w:rPr>
        <w:t>Inputs</w:t>
      </w:r>
      <w:r>
        <w:rPr>
          <w:b/>
          <w:bCs/>
        </w:rPr>
        <w:t xml:space="preserve"> (Required)</w:t>
      </w:r>
      <w:r w:rsidRPr="00D50460">
        <w:rPr>
          <w:b/>
          <w:bCs/>
        </w:rPr>
        <w:t>:</w:t>
      </w:r>
    </w:p>
    <w:p w14:paraId="576B511F" w14:textId="77777777" w:rsidR="00F51A63" w:rsidRDefault="00F51A63" w:rsidP="00F51A63">
      <w:pPr>
        <w:pStyle w:val="ListBullet"/>
        <w:numPr>
          <w:ilvl w:val="0"/>
          <w:numId w:val="6"/>
        </w:numPr>
      </w:pPr>
      <w:proofErr w:type="spellStart"/>
      <w:r w:rsidRPr="00D653F0">
        <w:rPr>
          <w:i/>
          <w:iCs/>
        </w:rPr>
        <w:t>metadata.mat</w:t>
      </w:r>
      <w:proofErr w:type="spellEnd"/>
      <w:r w:rsidRPr="00966EF7">
        <w:t xml:space="preserve"> </w:t>
      </w:r>
    </w:p>
    <w:p w14:paraId="4B13F8FD" w14:textId="77777777" w:rsidR="00F51A63" w:rsidRPr="00112112" w:rsidRDefault="00F51A63" w:rsidP="00F51A63">
      <w:pPr>
        <w:pStyle w:val="ListBullet"/>
        <w:numPr>
          <w:ilvl w:val="0"/>
          <w:numId w:val="0"/>
        </w:numPr>
        <w:ind w:left="432"/>
        <w:rPr>
          <w:i/>
          <w:iCs/>
        </w:rPr>
      </w:pPr>
      <w:r w:rsidRPr="00966EF7">
        <w:t xml:space="preserve">that </w:t>
      </w:r>
      <w:r>
        <w:t>was</w:t>
      </w:r>
      <w:r w:rsidRPr="00966EF7">
        <w:t xml:space="preserve"> </w:t>
      </w:r>
      <w:r>
        <w:t xml:space="preserve">created by </w:t>
      </w:r>
      <w:r w:rsidRPr="00854DAB">
        <w:rPr>
          <w:i/>
          <w:iCs/>
        </w:rPr>
        <w:t>stackLandatARD2Line</w:t>
      </w:r>
      <w:r w:rsidRPr="00CA0FCA">
        <w:rPr>
          <w:i/>
          <w:iCs/>
        </w:rPr>
        <w:t>.m</w:t>
      </w:r>
    </w:p>
    <w:p w14:paraId="5843DCDF" w14:textId="77777777" w:rsidR="00F51A63" w:rsidRDefault="00F51A63" w:rsidP="00F51A63">
      <w:pPr>
        <w:pStyle w:val="ListBullet"/>
        <w:numPr>
          <w:ilvl w:val="0"/>
          <w:numId w:val="6"/>
        </w:numPr>
      </w:pPr>
      <w:r>
        <w:t>COLD results &lt;</w:t>
      </w:r>
      <w:proofErr w:type="spellStart"/>
      <w:r w:rsidRPr="00A52F6A">
        <w:t>TSFitLine</w:t>
      </w:r>
      <w:proofErr w:type="spellEnd"/>
      <w:r>
        <w:t>&gt;</w:t>
      </w:r>
    </w:p>
    <w:p w14:paraId="3E7D447B" w14:textId="77777777" w:rsidR="00F51A63" w:rsidRDefault="00F51A63" w:rsidP="00F51A63">
      <w:pPr>
        <w:pStyle w:val="ListBullet"/>
        <w:numPr>
          <w:ilvl w:val="0"/>
          <w:numId w:val="0"/>
        </w:numPr>
        <w:ind w:left="432"/>
        <w:rPr>
          <w:i/>
          <w:iCs/>
        </w:rPr>
      </w:pPr>
      <w:r w:rsidRPr="00966EF7">
        <w:t xml:space="preserve">that </w:t>
      </w:r>
      <w:r>
        <w:t>were</w:t>
      </w:r>
      <w:r w:rsidRPr="00966EF7">
        <w:t xml:space="preserve"> </w:t>
      </w:r>
      <w:r>
        <w:t xml:space="preserve">created by </w:t>
      </w:r>
      <w:proofErr w:type="spellStart"/>
      <w:r>
        <w:rPr>
          <w:i/>
          <w:iCs/>
        </w:rPr>
        <w:t>COLD</w:t>
      </w:r>
      <w:r w:rsidRPr="00CA0FCA">
        <w:rPr>
          <w:i/>
          <w:iCs/>
        </w:rPr>
        <w:t>.m</w:t>
      </w:r>
      <w:proofErr w:type="spellEnd"/>
    </w:p>
    <w:p w14:paraId="66B90AFB" w14:textId="77777777" w:rsidR="00F51A63" w:rsidRDefault="00F51A63" w:rsidP="00F51A63">
      <w:pPr>
        <w:pStyle w:val="ListBullet"/>
        <w:numPr>
          <w:ilvl w:val="0"/>
          <w:numId w:val="0"/>
        </w:numPr>
        <w:ind w:left="432" w:hanging="432"/>
      </w:pPr>
    </w:p>
    <w:p w14:paraId="63E73964" w14:textId="77777777" w:rsidR="00F51A63" w:rsidRPr="00D50460" w:rsidRDefault="00F51A63" w:rsidP="00F51A63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Outputs</w:t>
      </w:r>
      <w:r w:rsidRPr="00D50460">
        <w:rPr>
          <w:b/>
          <w:bCs/>
        </w:rPr>
        <w:t>:</w:t>
      </w:r>
    </w:p>
    <w:p w14:paraId="384D00B0" w14:textId="6271FE70" w:rsidR="007815AB" w:rsidRDefault="002444E8" w:rsidP="002444E8">
      <w:pPr>
        <w:pStyle w:val="ListBullet"/>
        <w:numPr>
          <w:ilvl w:val="0"/>
          <w:numId w:val="0"/>
        </w:numPr>
        <w:ind w:left="432"/>
      </w:pPr>
      <w:r w:rsidRPr="002444E8">
        <w:t>SL_CU_029005_20190701.tar</w:t>
      </w:r>
      <w:r>
        <w:t xml:space="preserve">, in which there will </w:t>
      </w:r>
      <w:r w:rsidR="0092086E">
        <w:t>the surface reflectance band of blue (</w:t>
      </w:r>
      <w:r w:rsidR="00EE3207">
        <w:t>SR</w:t>
      </w:r>
      <w:r w:rsidR="0092086E">
        <w:t>B1), green (</w:t>
      </w:r>
      <w:r w:rsidR="00EE3207">
        <w:t>SR</w:t>
      </w:r>
      <w:r w:rsidR="0092086E">
        <w:t>B2), red (</w:t>
      </w:r>
      <w:r w:rsidR="00EE3207">
        <w:t>SR</w:t>
      </w:r>
      <w:r w:rsidR="0092086E">
        <w:t xml:space="preserve">B3), </w:t>
      </w:r>
      <w:proofErr w:type="spellStart"/>
      <w:r w:rsidR="0092086E">
        <w:t>nir</w:t>
      </w:r>
      <w:proofErr w:type="spellEnd"/>
      <w:r w:rsidR="0092086E">
        <w:t xml:space="preserve"> (</w:t>
      </w:r>
      <w:r w:rsidR="00EE3207">
        <w:t>SR</w:t>
      </w:r>
      <w:r w:rsidR="0092086E">
        <w:t>B4</w:t>
      </w:r>
      <w:r w:rsidR="000F7741">
        <w:t>), swir</w:t>
      </w:r>
      <w:r w:rsidR="0092086E">
        <w:t>1 (</w:t>
      </w:r>
      <w:r w:rsidR="00EE3207">
        <w:t>SR</w:t>
      </w:r>
      <w:r w:rsidR="0092086E">
        <w:t>B</w:t>
      </w:r>
      <w:r w:rsidR="00EE3207">
        <w:t>5</w:t>
      </w:r>
      <w:r w:rsidR="0092086E">
        <w:t xml:space="preserve">), and </w:t>
      </w:r>
      <w:proofErr w:type="spellStart"/>
      <w:r w:rsidR="0092086E">
        <w:t>swir</w:t>
      </w:r>
      <w:proofErr w:type="spellEnd"/>
      <w:r w:rsidR="0092086E">
        <w:t xml:space="preserve"> 2 </w:t>
      </w:r>
      <w:r w:rsidR="00EE3207">
        <w:t>(SRB7) and the brightness temperature</w:t>
      </w:r>
      <w:r w:rsidR="005430CB">
        <w:t xml:space="preserve"> of thermal (BTB6) </w:t>
      </w:r>
      <w:r w:rsidR="0092086E">
        <w:t>for Landsat</w:t>
      </w:r>
      <w:r w:rsidR="005430CB">
        <w:t xml:space="preserve"> 7</w:t>
      </w:r>
      <w:r w:rsidR="0092086E">
        <w:t xml:space="preserve"> data</w:t>
      </w:r>
      <w:r w:rsidR="005430CB">
        <w:t>.</w:t>
      </w:r>
    </w:p>
    <w:p w14:paraId="4A3AF843" w14:textId="5439DAA7" w:rsidR="000F7741" w:rsidRDefault="000F7741" w:rsidP="002444E8">
      <w:pPr>
        <w:pStyle w:val="ListBullet"/>
        <w:numPr>
          <w:ilvl w:val="0"/>
          <w:numId w:val="0"/>
        </w:numPr>
        <w:ind w:left="432"/>
      </w:pPr>
      <w:r>
        <w:t>File format:</w:t>
      </w:r>
    </w:p>
    <w:p w14:paraId="387E4D06" w14:textId="5A41DA04" w:rsidR="000F7741" w:rsidRDefault="000F7741" w:rsidP="000F7741">
      <w:pPr>
        <w:pStyle w:val="ListBullet"/>
        <w:numPr>
          <w:ilvl w:val="0"/>
          <w:numId w:val="0"/>
        </w:numPr>
        <w:ind w:left="432"/>
      </w:pPr>
      <w:r w:rsidRPr="002444E8">
        <w:t>SL</w:t>
      </w:r>
      <w:r>
        <w:t xml:space="preserve"> means Synthetic Landsat data</w:t>
      </w:r>
    </w:p>
    <w:p w14:paraId="2B55AEF6" w14:textId="55A3E473" w:rsidR="000F7741" w:rsidRDefault="000F7741" w:rsidP="000F7741">
      <w:pPr>
        <w:pStyle w:val="ListBullet"/>
        <w:numPr>
          <w:ilvl w:val="0"/>
          <w:numId w:val="0"/>
        </w:numPr>
        <w:ind w:left="432"/>
      </w:pPr>
      <w:r>
        <w:t>CU means CONUS</w:t>
      </w:r>
    </w:p>
    <w:p w14:paraId="0B7FE6C6" w14:textId="524284FC" w:rsidR="000F7741" w:rsidRDefault="000F7741" w:rsidP="000F7741">
      <w:pPr>
        <w:pStyle w:val="ListBullet"/>
        <w:numPr>
          <w:ilvl w:val="0"/>
          <w:numId w:val="0"/>
        </w:numPr>
        <w:ind w:left="432"/>
      </w:pPr>
      <w:r>
        <w:t xml:space="preserve">029005 means </w:t>
      </w:r>
      <w:r w:rsidR="00070B3F">
        <w:t>Landsat ARD tile</w:t>
      </w:r>
    </w:p>
    <w:p w14:paraId="5CF4950E" w14:textId="049A13D4" w:rsidR="00070B3F" w:rsidRDefault="00070B3F" w:rsidP="000F7741">
      <w:pPr>
        <w:pStyle w:val="ListBullet"/>
        <w:numPr>
          <w:ilvl w:val="0"/>
          <w:numId w:val="0"/>
        </w:numPr>
        <w:ind w:left="432"/>
      </w:pPr>
      <w:r w:rsidRPr="002444E8">
        <w:t>20190701</w:t>
      </w:r>
      <w:r>
        <w:t xml:space="preserve"> means year, month, and day of the data.</w:t>
      </w:r>
    </w:p>
    <w:p w14:paraId="7D8C888A" w14:textId="393FF93F" w:rsidR="008B4115" w:rsidRDefault="0041767E" w:rsidP="008B4115">
      <w:r>
        <w:br w:type="page"/>
      </w:r>
    </w:p>
    <w:p w14:paraId="343C2C0A" w14:textId="17AE5FBA" w:rsidR="00933057" w:rsidRDefault="00933057" w:rsidP="00933057">
      <w:pPr>
        <w:pStyle w:val="Heading1"/>
      </w:pPr>
      <w:r>
        <w:lastRenderedPageBreak/>
        <w:t xml:space="preserve">FUNCTION: </w:t>
      </w:r>
      <w:proofErr w:type="spellStart"/>
      <w:r w:rsidR="007E652F" w:rsidRPr="007E652F">
        <w:t>plotTimeSeries</w:t>
      </w:r>
      <w:r w:rsidRPr="00882306">
        <w:t>.m</w:t>
      </w:r>
      <w:proofErr w:type="spellEnd"/>
      <w:r w:rsidR="00C72E6F">
        <w:t xml:space="preserve"> @ &lt;Plot&gt;</w:t>
      </w:r>
    </w:p>
    <w:p w14:paraId="03724C09" w14:textId="3D85778F" w:rsidR="00933057" w:rsidRDefault="00933057" w:rsidP="00933057">
      <w:pPr>
        <w:pStyle w:val="ListBullet"/>
      </w:pPr>
      <w:r w:rsidRPr="00D653F0">
        <w:t xml:space="preserve">To </w:t>
      </w:r>
      <w:r w:rsidR="00A67AB3">
        <w:t>plot the change detection results over a certain pixel.</w:t>
      </w:r>
    </w:p>
    <w:p w14:paraId="44488902" w14:textId="48903F17" w:rsidR="00A67AB3" w:rsidRDefault="00A67AB3" w:rsidP="00933057">
      <w:pPr>
        <w:pStyle w:val="ListBullet"/>
      </w:pPr>
      <w:r>
        <w:t>It is recommended to download the stack data folder to local computer for plotting the figure of Landsat time series and changes.</w:t>
      </w:r>
      <w:r w:rsidR="007072F1">
        <w:t xml:space="preserve"> This will be </w:t>
      </w:r>
      <w:r w:rsidR="00BF548C">
        <w:t>faster</w:t>
      </w:r>
      <w:r w:rsidR="007072F1">
        <w:t xml:space="preserve"> compared to HPC.</w:t>
      </w:r>
    </w:p>
    <w:p w14:paraId="52DBA4EC" w14:textId="77777777" w:rsidR="00933057" w:rsidRDefault="00933057" w:rsidP="00933057">
      <w:pPr>
        <w:pStyle w:val="ListBullet"/>
        <w:numPr>
          <w:ilvl w:val="0"/>
          <w:numId w:val="0"/>
        </w:numPr>
      </w:pPr>
    </w:p>
    <w:p w14:paraId="395AF56A" w14:textId="77777777" w:rsidR="00933057" w:rsidRDefault="00933057" w:rsidP="00933057">
      <w:pPr>
        <w:pStyle w:val="ListBullet"/>
        <w:numPr>
          <w:ilvl w:val="0"/>
          <w:numId w:val="0"/>
        </w:numPr>
      </w:pPr>
    </w:p>
    <w:p w14:paraId="716882FE" w14:textId="6478315F" w:rsidR="00933057" w:rsidRDefault="00933057" w:rsidP="008B4115"/>
    <w:p w14:paraId="720AF4E2" w14:textId="2961671B" w:rsidR="00291204" w:rsidRDefault="00291204" w:rsidP="008B4115"/>
    <w:p w14:paraId="18BD4AF5" w14:textId="30F14BCE" w:rsidR="00291204" w:rsidRDefault="00291204" w:rsidP="008B4115"/>
    <w:p w14:paraId="33F5FD85" w14:textId="7F0BAF6E" w:rsidR="00291204" w:rsidRDefault="00291204" w:rsidP="008B4115"/>
    <w:p w14:paraId="7E56002D" w14:textId="77777777" w:rsidR="00291204" w:rsidRDefault="00291204" w:rsidP="008B4115"/>
    <w:p w14:paraId="413C65B1" w14:textId="451612DD" w:rsidR="00933057" w:rsidRDefault="00933057" w:rsidP="008B4115"/>
    <w:p w14:paraId="7ADE80C6" w14:textId="44FF19A0" w:rsidR="00933057" w:rsidRDefault="00933057" w:rsidP="008B4115"/>
    <w:p w14:paraId="0986E5F8" w14:textId="17312294" w:rsidR="00933057" w:rsidRDefault="00933057" w:rsidP="008B4115"/>
    <w:p w14:paraId="5308462E" w14:textId="7F79384F" w:rsidR="00933057" w:rsidRDefault="00933057" w:rsidP="008B4115"/>
    <w:p w14:paraId="68723A97" w14:textId="013E917E" w:rsidR="00933057" w:rsidRDefault="00933057" w:rsidP="008B4115"/>
    <w:p w14:paraId="5860520F" w14:textId="0238E7A4" w:rsidR="00933057" w:rsidRDefault="00933057" w:rsidP="008B4115"/>
    <w:p w14:paraId="5C1B2384" w14:textId="049F92F3" w:rsidR="00933057" w:rsidRDefault="00933057" w:rsidP="008B4115"/>
    <w:p w14:paraId="460C4081" w14:textId="77777777" w:rsidR="00A67AB3" w:rsidRDefault="00A67AB3" w:rsidP="008B4115"/>
    <w:p w14:paraId="48390815" w14:textId="4EF7D6D5" w:rsidR="00933057" w:rsidRDefault="00933057" w:rsidP="008B4115"/>
    <w:p w14:paraId="14F994FB" w14:textId="77777777" w:rsidR="00933057" w:rsidRPr="008B4115" w:rsidRDefault="00933057" w:rsidP="008B4115"/>
    <w:p w14:paraId="4F103303" w14:textId="54E87246" w:rsidR="0047288E" w:rsidRDefault="0047288E" w:rsidP="0047288E">
      <w:pPr>
        <w:pStyle w:val="Heading1"/>
      </w:pPr>
      <w:r>
        <w:lastRenderedPageBreak/>
        <w:t xml:space="preserve">FUNCTION: </w:t>
      </w:r>
      <w:proofErr w:type="spellStart"/>
      <w:r>
        <w:t>clearStackData</w:t>
      </w:r>
      <w:r w:rsidRPr="00882306">
        <w:t>.m</w:t>
      </w:r>
      <w:proofErr w:type="spellEnd"/>
      <w:r w:rsidR="002B3B2C">
        <w:t xml:space="preserve"> @ &lt;Clear&gt;</w:t>
      </w:r>
    </w:p>
    <w:p w14:paraId="3B81D20E" w14:textId="651E6FE7" w:rsidR="0047288E" w:rsidRDefault="0047288E" w:rsidP="0047288E">
      <w:pPr>
        <w:pStyle w:val="ListBullet"/>
      </w:pPr>
      <w:r w:rsidRPr="00D653F0">
        <w:t xml:space="preserve">To </w:t>
      </w:r>
      <w:r w:rsidR="00326039">
        <w:t xml:space="preserve">manually </w:t>
      </w:r>
      <w:r>
        <w:t>delete the stack datasets for saving disk aft</w:t>
      </w:r>
      <w:r w:rsidR="00326039">
        <w:t>er the continuous change detection done. This function is not useful if users did not maintain the stack data when running the COLD algorithm (see function &lt;</w:t>
      </w:r>
      <w:proofErr w:type="spellStart"/>
      <w:r w:rsidR="00326039">
        <w:t>COLD.m</w:t>
      </w:r>
      <w:proofErr w:type="spellEnd"/>
      <w:r w:rsidR="00326039">
        <w:t>&gt;).</w:t>
      </w:r>
    </w:p>
    <w:p w14:paraId="5BB7D76B" w14:textId="3CEEF50D" w:rsidR="00EB54FB" w:rsidRDefault="00EB54FB" w:rsidP="0047288E">
      <w:pPr>
        <w:pStyle w:val="ListBullet"/>
      </w:pPr>
      <w:r>
        <w:t xml:space="preserve">Very slow to delete all the stack dataset </w:t>
      </w:r>
      <w:r w:rsidR="00CE47A3">
        <w:t>in which there are</w:t>
      </w:r>
      <w:r>
        <w:t xml:space="preserve"> lots of </w:t>
      </w:r>
      <w:r w:rsidR="00CE47A3">
        <w:t>files (i.e., more than 500 by 2,000).</w:t>
      </w:r>
    </w:p>
    <w:p w14:paraId="0AC60C91" w14:textId="7436423D" w:rsidR="0047288E" w:rsidRDefault="0047288E" w:rsidP="0047288E"/>
    <w:p w14:paraId="609816A5" w14:textId="45A994C7" w:rsidR="0047288E" w:rsidRDefault="0047288E" w:rsidP="0047288E"/>
    <w:p w14:paraId="15BD7228" w14:textId="1FD13689" w:rsidR="0047288E" w:rsidRDefault="0047288E" w:rsidP="0047288E"/>
    <w:p w14:paraId="3825DC9E" w14:textId="1F8D71BE" w:rsidR="0047288E" w:rsidRDefault="0047288E" w:rsidP="0047288E"/>
    <w:p w14:paraId="10513F6C" w14:textId="17FACAF5" w:rsidR="0047288E" w:rsidRDefault="0047288E" w:rsidP="0047288E"/>
    <w:p w14:paraId="0B48DFBD" w14:textId="05BC1B1F" w:rsidR="0047288E" w:rsidRDefault="0047288E" w:rsidP="0047288E"/>
    <w:p w14:paraId="1C69365A" w14:textId="0B56D61E" w:rsidR="0047288E" w:rsidRDefault="0047288E" w:rsidP="0047288E"/>
    <w:p w14:paraId="1D60F1F3" w14:textId="2B2EC1D5" w:rsidR="0047288E" w:rsidRDefault="0047288E" w:rsidP="0047288E"/>
    <w:p w14:paraId="3BCED7F4" w14:textId="77777777" w:rsidR="0047288E" w:rsidRDefault="0047288E" w:rsidP="0047288E"/>
    <w:p w14:paraId="3526F61D" w14:textId="32BC8E47" w:rsidR="0047288E" w:rsidRDefault="0047288E" w:rsidP="0047288E"/>
    <w:p w14:paraId="06AB082C" w14:textId="6A65334F" w:rsidR="0047288E" w:rsidRDefault="0047288E" w:rsidP="0047288E"/>
    <w:p w14:paraId="476E47CC" w14:textId="3936818E" w:rsidR="0047288E" w:rsidRDefault="0047288E" w:rsidP="0047288E"/>
    <w:p w14:paraId="7B14E997" w14:textId="6C525138" w:rsidR="00B359CC" w:rsidRDefault="00B359CC" w:rsidP="0047288E"/>
    <w:p w14:paraId="2D02CBDA" w14:textId="5F53436F" w:rsidR="00B359CC" w:rsidRDefault="00B359CC" w:rsidP="0047288E"/>
    <w:p w14:paraId="184EDFFB" w14:textId="24F34DD1" w:rsidR="00B359CC" w:rsidRDefault="00B359CC" w:rsidP="0047288E"/>
    <w:p w14:paraId="07547617" w14:textId="77777777" w:rsidR="00B359CC" w:rsidRPr="0047288E" w:rsidRDefault="00B359CC" w:rsidP="0047288E"/>
    <w:p w14:paraId="717D44C8" w14:textId="4A9E4575" w:rsidR="00107957" w:rsidRDefault="00492419" w:rsidP="00107957">
      <w:pPr>
        <w:pStyle w:val="Heading1"/>
      </w:pPr>
      <w:proofErr w:type="spellStart"/>
      <w:r w:rsidRPr="000913A5">
        <w:lastRenderedPageBreak/>
        <w:t>T</w:t>
      </w:r>
      <w:r w:rsidR="009C5414">
        <w:t>OO</w:t>
      </w:r>
      <w:r w:rsidRPr="000913A5">
        <w:t>lD</w:t>
      </w:r>
      <w:r w:rsidR="009C5414">
        <w:t>ATA</w:t>
      </w:r>
      <w:proofErr w:type="spellEnd"/>
      <w:r w:rsidR="00107957">
        <w:t>:</w:t>
      </w:r>
      <w:r>
        <w:t xml:space="preserve"> Landsat single path layer</w:t>
      </w:r>
      <w:r w:rsidR="002B3B2C">
        <w:t xml:space="preserve"> @ &lt;</w:t>
      </w:r>
      <w:proofErr w:type="spellStart"/>
      <w:r w:rsidR="002B3B2C">
        <w:t>ToolData</w:t>
      </w:r>
      <w:proofErr w:type="spellEnd"/>
      <w:r w:rsidR="002B3B2C">
        <w:t>&gt;</w:t>
      </w:r>
    </w:p>
    <w:p w14:paraId="10168586" w14:textId="6B632B2C" w:rsidR="00492419" w:rsidRDefault="0092780B" w:rsidP="00E020FF">
      <w:pPr>
        <w:pStyle w:val="ListBullet"/>
      </w:pPr>
      <w:r>
        <w:t>To</w:t>
      </w:r>
      <w:r w:rsidR="006914E0">
        <w:t xml:space="preserve"> </w:t>
      </w:r>
      <w:r w:rsidR="0007780C">
        <w:t xml:space="preserve">select </w:t>
      </w:r>
      <w:r w:rsidR="002A7EC8">
        <w:t xml:space="preserve">the observations from unique </w:t>
      </w:r>
      <w:r w:rsidR="009D5707">
        <w:t>Landsat orbit path</w:t>
      </w:r>
      <w:r w:rsidR="004C2663">
        <w:t>, which will ensure the derived change maps homogeneous</w:t>
      </w:r>
      <w:r w:rsidR="009D5707">
        <w:t xml:space="preserve">. It was </w:t>
      </w:r>
      <w:r w:rsidR="00B33C9A">
        <w:t xml:space="preserve">created </w:t>
      </w:r>
      <w:r w:rsidR="006901FA">
        <w:t xml:space="preserve">by excluding the overlap </w:t>
      </w:r>
      <w:r w:rsidR="002847CC">
        <w:t xml:space="preserve">between adjacent Landsat orbit paths, </w:t>
      </w:r>
      <w:r w:rsidR="00B33C9A">
        <w:t xml:space="preserve">based on the shapefile of </w:t>
      </w:r>
      <w:r w:rsidR="006901FA">
        <w:t>WRS-2 path/row</w:t>
      </w:r>
      <w:r w:rsidR="00452218">
        <w:t xml:space="preserve"> (</w:t>
      </w:r>
      <w:hyperlink r:id="rId13" w:history="1">
        <w:r w:rsidR="00452218" w:rsidRPr="00452218">
          <w:rPr>
            <w:rStyle w:val="Hyperlink"/>
          </w:rPr>
          <w:t>this link</w:t>
        </w:r>
      </w:hyperlink>
      <w:r w:rsidR="00452218">
        <w:t xml:space="preserve"> to access)</w:t>
      </w:r>
      <w:r w:rsidR="006901FA">
        <w:t>.</w:t>
      </w:r>
    </w:p>
    <w:p w14:paraId="432872D4" w14:textId="1E372445" w:rsidR="002847CC" w:rsidRDefault="00330B73" w:rsidP="002847CC">
      <w:pPr>
        <w:pStyle w:val="ListBullet"/>
      </w:pPr>
      <w:proofErr w:type="spellStart"/>
      <w:r w:rsidRPr="00FB3F2F">
        <w:rPr>
          <w:i/>
          <w:iCs/>
        </w:rPr>
        <w:t>singlepath_landsat_global.tif</w:t>
      </w:r>
      <w:proofErr w:type="spellEnd"/>
      <w:r w:rsidR="002847CC">
        <w:t xml:space="preserve"> is for global use.</w:t>
      </w:r>
    </w:p>
    <w:p w14:paraId="04F48BE8" w14:textId="0403BB5A" w:rsidR="00D653F0" w:rsidRPr="00D653F0" w:rsidRDefault="002847CC" w:rsidP="002847CC">
      <w:pPr>
        <w:pStyle w:val="ListBullet"/>
      </w:pPr>
      <w:proofErr w:type="spellStart"/>
      <w:r w:rsidRPr="00FB3F2F">
        <w:rPr>
          <w:i/>
          <w:iCs/>
        </w:rPr>
        <w:t>s</w:t>
      </w:r>
      <w:r w:rsidR="00330B73" w:rsidRPr="00FB3F2F">
        <w:rPr>
          <w:i/>
          <w:iCs/>
        </w:rPr>
        <w:t>inglepath_landsat_conus.tif</w:t>
      </w:r>
      <w:proofErr w:type="spellEnd"/>
      <w:r>
        <w:t xml:space="preserve"> is for CONUS only.</w:t>
      </w:r>
    </w:p>
    <w:p w14:paraId="4F6E9C9A" w14:textId="77777777" w:rsidR="005C385A" w:rsidRDefault="00FB3F2F" w:rsidP="00FB3F2F">
      <w:pPr>
        <w:pStyle w:val="ListBullet"/>
      </w:pPr>
      <w:r>
        <w:t>Spatial resolution is 0.01 degrees.</w:t>
      </w:r>
    </w:p>
    <w:p w14:paraId="365F31B8" w14:textId="7D0338DB" w:rsidR="005C385A" w:rsidRDefault="005C385A" w:rsidP="005C385A">
      <w:pPr>
        <w:pStyle w:val="ListBullet"/>
        <w:numPr>
          <w:ilvl w:val="0"/>
          <w:numId w:val="0"/>
        </w:numPr>
        <w:ind w:left="432"/>
      </w:pPr>
    </w:p>
    <w:p w14:paraId="7FA921AA" w14:textId="5E3FA7F5" w:rsidR="005C385A" w:rsidRDefault="005C385A" w:rsidP="00452218">
      <w:pPr>
        <w:pStyle w:val="ListBullet"/>
        <w:numPr>
          <w:ilvl w:val="0"/>
          <w:numId w:val="0"/>
        </w:numPr>
        <w:ind w:left="432"/>
      </w:pPr>
      <w:r>
        <w:t xml:space="preserve">Bellow figure illustrates </w:t>
      </w:r>
      <w:r w:rsidR="00BF1CD0">
        <w:t>the global Landsat single path layer.</w:t>
      </w:r>
    </w:p>
    <w:p w14:paraId="45D8A6DC" w14:textId="617A92D0" w:rsidR="00107957" w:rsidRDefault="002D608A" w:rsidP="00452218">
      <w:pPr>
        <w:pStyle w:val="ListBullet"/>
        <w:numPr>
          <w:ilvl w:val="0"/>
          <w:numId w:val="0"/>
        </w:numPr>
        <w:ind w:left="432" w:hanging="432"/>
      </w:pPr>
      <w:r w:rsidRPr="002D608A">
        <w:rPr>
          <w:noProof/>
        </w:rPr>
        <w:drawing>
          <wp:inline distT="0" distB="0" distL="0" distR="0" wp14:anchorId="492758E1" wp14:editId="02D897DD">
            <wp:extent cx="5943600" cy="2971800"/>
            <wp:effectExtent l="0" t="0" r="0" b="0"/>
            <wp:docPr id="9" name="Picture 8" descr="Background patter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8B0F4A5-D208-3A45-B7F5-D1C6A6F847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Background pattern&#10;&#10;Description automatically generated">
                      <a:extLst>
                        <a:ext uri="{FF2B5EF4-FFF2-40B4-BE49-F238E27FC236}">
                          <a16:creationId xmlns:a16="http://schemas.microsoft.com/office/drawing/2014/main" id="{98B0F4A5-D208-3A45-B7F5-D1C6A6F847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F174" w14:textId="77777777" w:rsidR="00BF1CD0" w:rsidRDefault="00BF1CD0" w:rsidP="00BF1CD0">
      <w:pPr>
        <w:pStyle w:val="ListBullet"/>
        <w:numPr>
          <w:ilvl w:val="0"/>
          <w:numId w:val="0"/>
        </w:numPr>
        <w:ind w:left="432"/>
      </w:pPr>
    </w:p>
    <w:p w14:paraId="1A2B4876" w14:textId="77777777" w:rsidR="00BF1CD0" w:rsidRDefault="00BF1CD0" w:rsidP="00BF1CD0">
      <w:pPr>
        <w:pStyle w:val="ListBullet"/>
        <w:numPr>
          <w:ilvl w:val="0"/>
          <w:numId w:val="0"/>
        </w:numPr>
        <w:ind w:left="432"/>
      </w:pPr>
    </w:p>
    <w:p w14:paraId="3442908F" w14:textId="77777777" w:rsidR="00BF1CD0" w:rsidRDefault="00BF1CD0" w:rsidP="00BF1CD0">
      <w:pPr>
        <w:pStyle w:val="ListBullet"/>
        <w:numPr>
          <w:ilvl w:val="0"/>
          <w:numId w:val="0"/>
        </w:numPr>
        <w:ind w:left="432"/>
      </w:pPr>
    </w:p>
    <w:p w14:paraId="272F6F6A" w14:textId="77777777" w:rsidR="00BF1CD0" w:rsidRDefault="00BF1CD0" w:rsidP="00BF1CD0">
      <w:pPr>
        <w:pStyle w:val="ListBullet"/>
        <w:numPr>
          <w:ilvl w:val="0"/>
          <w:numId w:val="0"/>
        </w:numPr>
        <w:ind w:left="432"/>
      </w:pPr>
    </w:p>
    <w:p w14:paraId="4F0BC463" w14:textId="77777777" w:rsidR="00BF1CD0" w:rsidRDefault="00BF1CD0" w:rsidP="00BF1CD0">
      <w:pPr>
        <w:pStyle w:val="ListBullet"/>
        <w:numPr>
          <w:ilvl w:val="0"/>
          <w:numId w:val="0"/>
        </w:numPr>
        <w:ind w:left="432"/>
      </w:pPr>
    </w:p>
    <w:p w14:paraId="14F92E37" w14:textId="767D9CD5" w:rsidR="00BF1CD0" w:rsidRDefault="00BF1CD0" w:rsidP="00452218">
      <w:pPr>
        <w:pStyle w:val="ListBullet"/>
        <w:numPr>
          <w:ilvl w:val="0"/>
          <w:numId w:val="0"/>
        </w:numPr>
        <w:ind w:left="432"/>
      </w:pPr>
      <w:r>
        <w:lastRenderedPageBreak/>
        <w:t>Bellow figure demonstrates how many data we will lost at different latitudes</w:t>
      </w:r>
      <w:r w:rsidR="00452218">
        <w:t xml:space="preserve"> </w:t>
      </w:r>
      <w:r>
        <w:t>if only single path data used.</w:t>
      </w:r>
    </w:p>
    <w:p w14:paraId="2FBE2F80" w14:textId="70194857" w:rsidR="003B44C3" w:rsidRPr="003B44C3" w:rsidRDefault="003B44C3" w:rsidP="003B44C3">
      <w:r w:rsidRPr="003B44C3">
        <w:rPr>
          <w:noProof/>
        </w:rPr>
        <w:drawing>
          <wp:inline distT="0" distB="0" distL="0" distR="0" wp14:anchorId="35E3FAB4" wp14:editId="4233CEFC">
            <wp:extent cx="5943600" cy="3744595"/>
            <wp:effectExtent l="0" t="0" r="0" b="1905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B59841F5-90D9-B346-AB48-B4822ED5B3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B59841F5-90D9-B346-AB48-B4822ED5B31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986A" w14:textId="0810A22E" w:rsidR="00FA05E0" w:rsidRDefault="00FA05E0" w:rsidP="00FA05E0">
      <w:pPr>
        <w:pStyle w:val="Heading2"/>
      </w:pPr>
      <w:r>
        <w:t xml:space="preserve">To learn more and get the data, visit </w:t>
      </w:r>
      <w:hyperlink r:id="rId16" w:history="1">
        <w:r w:rsidRPr="003A4D0E">
          <w:rPr>
            <w:rStyle w:val="Hyperlink"/>
          </w:rPr>
          <w:t>github.com/GERSL</w:t>
        </w:r>
      </w:hyperlink>
      <w:r>
        <w:t>.</w:t>
      </w:r>
    </w:p>
    <w:p w14:paraId="6AB41690" w14:textId="26C1C790" w:rsidR="00107957" w:rsidRDefault="00107957" w:rsidP="00107957"/>
    <w:p w14:paraId="7311A092" w14:textId="064A0943" w:rsidR="00D33B17" w:rsidRDefault="00D33B17" w:rsidP="00107957"/>
    <w:p w14:paraId="61520B81" w14:textId="23904E99" w:rsidR="00D33B17" w:rsidRDefault="00D33B17" w:rsidP="00107957"/>
    <w:p w14:paraId="72240B49" w14:textId="6BD1E933" w:rsidR="00D33B17" w:rsidRDefault="00D33B17" w:rsidP="00107957"/>
    <w:p w14:paraId="6EEC4921" w14:textId="79BE5DB6" w:rsidR="00D33B17" w:rsidRDefault="00D33B17" w:rsidP="00107957"/>
    <w:p w14:paraId="171E1085" w14:textId="776C8C77" w:rsidR="00D33B17" w:rsidRDefault="00D33B17" w:rsidP="00107957"/>
    <w:p w14:paraId="1A559C61" w14:textId="77777777" w:rsidR="00D33B17" w:rsidRDefault="00D33B17" w:rsidP="00107957"/>
    <w:p w14:paraId="3B03008B" w14:textId="77777777" w:rsidR="008B48E3" w:rsidRDefault="008B48E3" w:rsidP="008B48E3">
      <w:pPr>
        <w:pStyle w:val="Heading1"/>
      </w:pPr>
      <w:r>
        <w:lastRenderedPageBreak/>
        <w:t xml:space="preserve">FUNCTION: </w:t>
      </w:r>
      <w:proofErr w:type="spellStart"/>
      <w:r w:rsidRPr="00882306">
        <w:t>normBRDFCfactor.m</w:t>
      </w:r>
      <w:proofErr w:type="spellEnd"/>
    </w:p>
    <w:p w14:paraId="7D38A03F" w14:textId="77777777" w:rsidR="008B48E3" w:rsidRDefault="008B48E3" w:rsidP="008B48E3">
      <w:pPr>
        <w:pStyle w:val="ListBullet"/>
      </w:pPr>
      <w:r w:rsidRPr="00D653F0">
        <w:t xml:space="preserve">To </w:t>
      </w:r>
      <w:r>
        <w:t xml:space="preserve">normalize off-nadir Landsat or Sentinel-2 surface reflectance to nadir, using c-factor approach (Roy et al., 2016). This only support processing the blue, green, red, </w:t>
      </w:r>
      <w:proofErr w:type="spellStart"/>
      <w:r>
        <w:t>nir</w:t>
      </w:r>
      <w:proofErr w:type="spellEnd"/>
      <w:r>
        <w:t xml:space="preserve">, and two </w:t>
      </w:r>
      <w:proofErr w:type="spellStart"/>
      <w:r>
        <w:t>swir</w:t>
      </w:r>
      <w:proofErr w:type="spellEnd"/>
      <w:r>
        <w:t xml:space="preserve"> bands of Landsat (or similar bands of Sentinel-2).</w:t>
      </w:r>
    </w:p>
    <w:p w14:paraId="0068833B" w14:textId="77777777" w:rsidR="008B48E3" w:rsidRDefault="008B48E3" w:rsidP="008B48E3">
      <w:pPr>
        <w:pStyle w:val="ListBullet"/>
        <w:numPr>
          <w:ilvl w:val="0"/>
          <w:numId w:val="0"/>
        </w:numPr>
      </w:pPr>
    </w:p>
    <w:p w14:paraId="447F291A" w14:textId="77777777" w:rsidR="008B48E3" w:rsidRPr="00C25988" w:rsidRDefault="008B48E3" w:rsidP="008B48E3">
      <w:pPr>
        <w:pStyle w:val="ListBullet"/>
        <w:numPr>
          <w:ilvl w:val="0"/>
          <w:numId w:val="0"/>
        </w:numPr>
        <w:rPr>
          <w:b/>
          <w:bCs/>
        </w:rPr>
      </w:pPr>
      <w:r w:rsidRPr="00C25988">
        <w:rPr>
          <w:b/>
          <w:bCs/>
        </w:rPr>
        <w:t>Key parameters:</w:t>
      </w:r>
    </w:p>
    <w:p w14:paraId="5D58ACE7" w14:textId="77777777" w:rsidR="008B48E3" w:rsidRDefault="008B48E3" w:rsidP="008B48E3">
      <w:pPr>
        <w:pStyle w:val="ListBullet"/>
        <w:numPr>
          <w:ilvl w:val="0"/>
          <w:numId w:val="0"/>
        </w:numPr>
      </w:pPr>
    </w:p>
    <w:p w14:paraId="2DEDF5B5" w14:textId="77777777" w:rsidR="008B48E3" w:rsidRDefault="008B48E3" w:rsidP="008B48E3">
      <w:pPr>
        <w:pStyle w:val="Heading2"/>
      </w:pPr>
      <w:r>
        <w:t xml:space="preserve">To learn more and get function, visit </w:t>
      </w:r>
      <w:hyperlink r:id="rId17" w:history="1">
        <w:r w:rsidRPr="003A4D0E">
          <w:rPr>
            <w:rStyle w:val="Hyperlink"/>
          </w:rPr>
          <w:t>github.com/GERSL</w:t>
        </w:r>
      </w:hyperlink>
      <w:r>
        <w:t>.</w:t>
      </w:r>
    </w:p>
    <w:p w14:paraId="47430756" w14:textId="77777777" w:rsidR="00107957" w:rsidRDefault="00107957" w:rsidP="00D653F0"/>
    <w:p w14:paraId="1C6E5869" w14:textId="300FD5DD" w:rsidR="0012410A" w:rsidRDefault="0012410A">
      <w:r>
        <w:br w:type="page"/>
      </w:r>
    </w:p>
    <w:p w14:paraId="6A8C53A7" w14:textId="77777777" w:rsidR="00D653F0" w:rsidRPr="00D653F0" w:rsidRDefault="00D653F0" w:rsidP="00D653F0"/>
    <w:sectPr w:rsidR="00D653F0" w:rsidRPr="00D653F0" w:rsidSect="00D653F0">
      <w:footerReference w:type="default" r:id="rId18"/>
      <w:pgSz w:w="12240" w:h="15840"/>
      <w:pgMar w:top="720" w:right="1440" w:bottom="180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C50679" w14:textId="77777777" w:rsidR="00906BBC" w:rsidRDefault="00906BBC">
      <w:r>
        <w:separator/>
      </w:r>
    </w:p>
    <w:p w14:paraId="6D962819" w14:textId="77777777" w:rsidR="00906BBC" w:rsidRDefault="00906BBC"/>
  </w:endnote>
  <w:endnote w:type="continuationSeparator" w:id="0">
    <w:p w14:paraId="2B8A068B" w14:textId="77777777" w:rsidR="00906BBC" w:rsidRDefault="00906BBC">
      <w:r>
        <w:continuationSeparator/>
      </w:r>
    </w:p>
    <w:p w14:paraId="6929CC60" w14:textId="77777777" w:rsidR="00906BBC" w:rsidRDefault="00906B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9CAD86" w14:textId="77777777" w:rsidR="009635A1" w:rsidRDefault="004A66A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7D0C8E" w14:textId="77777777" w:rsidR="00906BBC" w:rsidRDefault="00906BBC">
      <w:r>
        <w:separator/>
      </w:r>
    </w:p>
    <w:p w14:paraId="67579699" w14:textId="77777777" w:rsidR="00906BBC" w:rsidRDefault="00906BBC"/>
  </w:footnote>
  <w:footnote w:type="continuationSeparator" w:id="0">
    <w:p w14:paraId="02DD7BB9" w14:textId="77777777" w:rsidR="00906BBC" w:rsidRDefault="00906BBC">
      <w:r>
        <w:continuationSeparator/>
      </w:r>
    </w:p>
    <w:p w14:paraId="05E01ADD" w14:textId="77777777" w:rsidR="00906BBC" w:rsidRDefault="00906BB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73044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F792F"/>
    <w:multiLevelType w:val="hybridMultilevel"/>
    <w:tmpl w:val="94725F9E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47FF3F1D"/>
    <w:multiLevelType w:val="hybridMultilevel"/>
    <w:tmpl w:val="0338D64C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4D4636BC"/>
    <w:multiLevelType w:val="hybridMultilevel"/>
    <w:tmpl w:val="F69C8908"/>
    <w:lvl w:ilvl="0" w:tplc="645224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BEB73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6655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1242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7E6D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866B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6A7A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38AF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0C31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3F0"/>
    <w:rsid w:val="0000149F"/>
    <w:rsid w:val="000101A0"/>
    <w:rsid w:val="00016ACC"/>
    <w:rsid w:val="00044E9C"/>
    <w:rsid w:val="00061C8C"/>
    <w:rsid w:val="00070B3F"/>
    <w:rsid w:val="0007780C"/>
    <w:rsid w:val="000829C4"/>
    <w:rsid w:val="000858C9"/>
    <w:rsid w:val="000913A5"/>
    <w:rsid w:val="000C204E"/>
    <w:rsid w:val="000E26B6"/>
    <w:rsid w:val="000E58F0"/>
    <w:rsid w:val="000F5850"/>
    <w:rsid w:val="000F7741"/>
    <w:rsid w:val="001049F1"/>
    <w:rsid w:val="00107957"/>
    <w:rsid w:val="00107B10"/>
    <w:rsid w:val="00112112"/>
    <w:rsid w:val="0012410A"/>
    <w:rsid w:val="0013265A"/>
    <w:rsid w:val="001343A7"/>
    <w:rsid w:val="00142553"/>
    <w:rsid w:val="0015255F"/>
    <w:rsid w:val="00153E47"/>
    <w:rsid w:val="00162E78"/>
    <w:rsid w:val="001E09C7"/>
    <w:rsid w:val="001F0311"/>
    <w:rsid w:val="00205120"/>
    <w:rsid w:val="00240883"/>
    <w:rsid w:val="002444E8"/>
    <w:rsid w:val="00244F5B"/>
    <w:rsid w:val="002515E3"/>
    <w:rsid w:val="00254B4D"/>
    <w:rsid w:val="002764F3"/>
    <w:rsid w:val="00281EA7"/>
    <w:rsid w:val="002847CC"/>
    <w:rsid w:val="00291204"/>
    <w:rsid w:val="00291F87"/>
    <w:rsid w:val="002A7EC8"/>
    <w:rsid w:val="002B3B2C"/>
    <w:rsid w:val="002D0B52"/>
    <w:rsid w:val="002D608A"/>
    <w:rsid w:val="002E03A0"/>
    <w:rsid w:val="002E0E35"/>
    <w:rsid w:val="002F227A"/>
    <w:rsid w:val="00304F3F"/>
    <w:rsid w:val="00307466"/>
    <w:rsid w:val="00322472"/>
    <w:rsid w:val="00326039"/>
    <w:rsid w:val="00330B73"/>
    <w:rsid w:val="00332C40"/>
    <w:rsid w:val="00334346"/>
    <w:rsid w:val="00341972"/>
    <w:rsid w:val="003548DE"/>
    <w:rsid w:val="00374129"/>
    <w:rsid w:val="003920F8"/>
    <w:rsid w:val="00394C75"/>
    <w:rsid w:val="00396E81"/>
    <w:rsid w:val="003B44C3"/>
    <w:rsid w:val="003E1EFE"/>
    <w:rsid w:val="0041767E"/>
    <w:rsid w:val="00452218"/>
    <w:rsid w:val="00453A7B"/>
    <w:rsid w:val="0046491F"/>
    <w:rsid w:val="00472574"/>
    <w:rsid w:val="0047288E"/>
    <w:rsid w:val="00473F6F"/>
    <w:rsid w:val="004851AF"/>
    <w:rsid w:val="00485417"/>
    <w:rsid w:val="00490F18"/>
    <w:rsid w:val="00492419"/>
    <w:rsid w:val="004A66A5"/>
    <w:rsid w:val="004B006D"/>
    <w:rsid w:val="004B6901"/>
    <w:rsid w:val="004C2663"/>
    <w:rsid w:val="004C419C"/>
    <w:rsid w:val="004E615A"/>
    <w:rsid w:val="004E7B7E"/>
    <w:rsid w:val="004E7D31"/>
    <w:rsid w:val="004F2653"/>
    <w:rsid w:val="004F35BB"/>
    <w:rsid w:val="005268D1"/>
    <w:rsid w:val="005300ED"/>
    <w:rsid w:val="005430CB"/>
    <w:rsid w:val="005544F9"/>
    <w:rsid w:val="005562A3"/>
    <w:rsid w:val="005824DF"/>
    <w:rsid w:val="00583CCE"/>
    <w:rsid w:val="005A5A70"/>
    <w:rsid w:val="005B373E"/>
    <w:rsid w:val="005C385A"/>
    <w:rsid w:val="005E4244"/>
    <w:rsid w:val="005F527A"/>
    <w:rsid w:val="00601A58"/>
    <w:rsid w:val="0060640A"/>
    <w:rsid w:val="00625EBC"/>
    <w:rsid w:val="00630D56"/>
    <w:rsid w:val="006318D6"/>
    <w:rsid w:val="00633702"/>
    <w:rsid w:val="00651EF9"/>
    <w:rsid w:val="0066081E"/>
    <w:rsid w:val="00663F1B"/>
    <w:rsid w:val="00664C80"/>
    <w:rsid w:val="006901FA"/>
    <w:rsid w:val="00690502"/>
    <w:rsid w:val="00691249"/>
    <w:rsid w:val="006914E0"/>
    <w:rsid w:val="006B7E37"/>
    <w:rsid w:val="006D6D11"/>
    <w:rsid w:val="0070644D"/>
    <w:rsid w:val="007072F1"/>
    <w:rsid w:val="00750DFE"/>
    <w:rsid w:val="007815AB"/>
    <w:rsid w:val="00790619"/>
    <w:rsid w:val="007920FB"/>
    <w:rsid w:val="007B7F62"/>
    <w:rsid w:val="007C3B40"/>
    <w:rsid w:val="007E652F"/>
    <w:rsid w:val="00804F6A"/>
    <w:rsid w:val="00832841"/>
    <w:rsid w:val="0083382E"/>
    <w:rsid w:val="00837019"/>
    <w:rsid w:val="00841E6F"/>
    <w:rsid w:val="008541C7"/>
    <w:rsid w:val="00854DAB"/>
    <w:rsid w:val="00870139"/>
    <w:rsid w:val="0087495F"/>
    <w:rsid w:val="00882306"/>
    <w:rsid w:val="008B4115"/>
    <w:rsid w:val="008B48E3"/>
    <w:rsid w:val="008C4FE2"/>
    <w:rsid w:val="008D0887"/>
    <w:rsid w:val="008F61AC"/>
    <w:rsid w:val="00901991"/>
    <w:rsid w:val="00901F52"/>
    <w:rsid w:val="00902CB3"/>
    <w:rsid w:val="00906BBC"/>
    <w:rsid w:val="0092086E"/>
    <w:rsid w:val="009219A0"/>
    <w:rsid w:val="0092780B"/>
    <w:rsid w:val="00933057"/>
    <w:rsid w:val="00936BC0"/>
    <w:rsid w:val="009463D6"/>
    <w:rsid w:val="009545C1"/>
    <w:rsid w:val="009635A1"/>
    <w:rsid w:val="00966EF7"/>
    <w:rsid w:val="00972856"/>
    <w:rsid w:val="009762D7"/>
    <w:rsid w:val="00980206"/>
    <w:rsid w:val="009A7AF1"/>
    <w:rsid w:val="009C213F"/>
    <w:rsid w:val="009C5414"/>
    <w:rsid w:val="009D5707"/>
    <w:rsid w:val="009E62AB"/>
    <w:rsid w:val="009F1432"/>
    <w:rsid w:val="009F6C81"/>
    <w:rsid w:val="00A120B4"/>
    <w:rsid w:val="00A3418E"/>
    <w:rsid w:val="00A52F6A"/>
    <w:rsid w:val="00A56DCA"/>
    <w:rsid w:val="00A67124"/>
    <w:rsid w:val="00A67AB3"/>
    <w:rsid w:val="00A8112D"/>
    <w:rsid w:val="00A910EB"/>
    <w:rsid w:val="00A9290A"/>
    <w:rsid w:val="00A95BCD"/>
    <w:rsid w:val="00AA1D08"/>
    <w:rsid w:val="00AA33E0"/>
    <w:rsid w:val="00AD04D8"/>
    <w:rsid w:val="00AD135E"/>
    <w:rsid w:val="00AF16CB"/>
    <w:rsid w:val="00B33C9A"/>
    <w:rsid w:val="00B359CC"/>
    <w:rsid w:val="00B530EF"/>
    <w:rsid w:val="00B66A75"/>
    <w:rsid w:val="00B67CD9"/>
    <w:rsid w:val="00BB21A5"/>
    <w:rsid w:val="00BB42C2"/>
    <w:rsid w:val="00BB6965"/>
    <w:rsid w:val="00BC75F8"/>
    <w:rsid w:val="00BD4632"/>
    <w:rsid w:val="00BE0186"/>
    <w:rsid w:val="00BE0695"/>
    <w:rsid w:val="00BF1CD0"/>
    <w:rsid w:val="00BF548C"/>
    <w:rsid w:val="00C23B3C"/>
    <w:rsid w:val="00C25988"/>
    <w:rsid w:val="00C37CFF"/>
    <w:rsid w:val="00C631D0"/>
    <w:rsid w:val="00C72E6F"/>
    <w:rsid w:val="00CA0FCA"/>
    <w:rsid w:val="00CA3362"/>
    <w:rsid w:val="00CC0F65"/>
    <w:rsid w:val="00CD62BD"/>
    <w:rsid w:val="00CE47A3"/>
    <w:rsid w:val="00D00D1D"/>
    <w:rsid w:val="00D26F82"/>
    <w:rsid w:val="00D30DA8"/>
    <w:rsid w:val="00D33B17"/>
    <w:rsid w:val="00D42D4D"/>
    <w:rsid w:val="00D50460"/>
    <w:rsid w:val="00D64C7E"/>
    <w:rsid w:val="00D653F0"/>
    <w:rsid w:val="00D73FF6"/>
    <w:rsid w:val="00D819B9"/>
    <w:rsid w:val="00D82621"/>
    <w:rsid w:val="00D920EA"/>
    <w:rsid w:val="00DB20FA"/>
    <w:rsid w:val="00DB7E34"/>
    <w:rsid w:val="00E020FF"/>
    <w:rsid w:val="00E03EEF"/>
    <w:rsid w:val="00E11BE8"/>
    <w:rsid w:val="00E12802"/>
    <w:rsid w:val="00E13288"/>
    <w:rsid w:val="00E160F0"/>
    <w:rsid w:val="00E36174"/>
    <w:rsid w:val="00E45B25"/>
    <w:rsid w:val="00E464FC"/>
    <w:rsid w:val="00E76FAC"/>
    <w:rsid w:val="00EA5776"/>
    <w:rsid w:val="00EB2E94"/>
    <w:rsid w:val="00EB54FB"/>
    <w:rsid w:val="00ED031F"/>
    <w:rsid w:val="00EE3207"/>
    <w:rsid w:val="00F02AD4"/>
    <w:rsid w:val="00F257FF"/>
    <w:rsid w:val="00F37023"/>
    <w:rsid w:val="00F51A63"/>
    <w:rsid w:val="00F53A23"/>
    <w:rsid w:val="00F71389"/>
    <w:rsid w:val="00F855AC"/>
    <w:rsid w:val="00FA05E0"/>
    <w:rsid w:val="00FB0E53"/>
    <w:rsid w:val="00FB1954"/>
    <w:rsid w:val="00FB249F"/>
    <w:rsid w:val="00FB3F2F"/>
    <w:rsid w:val="00FD490D"/>
    <w:rsid w:val="00FD75EA"/>
    <w:rsid w:val="00FE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6DDE87D"/>
  <w15:chartTrackingRefBased/>
  <w15:docId w15:val="{39F77A4C-05CE-2241-96E9-CE6043910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SimSun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653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  <w:style w:type="paragraph" w:styleId="NoSpacing">
    <w:name w:val="No Spacing"/>
    <w:link w:val="NoSpacingChar"/>
    <w:uiPriority w:val="1"/>
    <w:qFormat/>
    <w:rsid w:val="00D653F0"/>
    <w:pPr>
      <w:spacing w:after="0" w:line="240" w:lineRule="auto"/>
    </w:pPr>
    <w:rPr>
      <w:rFonts w:eastAsiaTheme="minorEastAsia"/>
      <w:color w:val="auto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653F0"/>
    <w:rPr>
      <w:rFonts w:eastAsiaTheme="minorEastAsia"/>
      <w:color w:val="auto"/>
      <w:sz w:val="22"/>
      <w:szCs w:val="22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EB2E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58C9"/>
    <w:rPr>
      <w:color w:val="214C5E" w:themeColor="followedHyperlink"/>
      <w:u w:val="single"/>
    </w:rPr>
  </w:style>
  <w:style w:type="paragraph" w:styleId="ListParagraph">
    <w:name w:val="List Paragraph"/>
    <w:basedOn w:val="Normal"/>
    <w:uiPriority w:val="34"/>
    <w:semiHidden/>
    <w:unhideWhenUsed/>
    <w:qFormat/>
    <w:rsid w:val="00E128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05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20079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18579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828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usgs.gov/media/files/landsat-wrs-2-descending-path-row-shapefile" TargetMode="Externa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hpc.uconn.edu/storrs/cluster-resources/" TargetMode="External"/><Relationship Id="rId17" Type="http://schemas.openxmlformats.org/officeDocument/2006/relationships/hyperlink" Target="https://github.com/GERS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GERS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image" Target="media/image4.tiff"/><Relationship Id="rId10" Type="http://schemas.openxmlformats.org/officeDocument/2006/relationships/hyperlink" Target="https://github.com/GERSL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tiff"/><Relationship Id="rId14" Type="http://schemas.openxmlformats.org/officeDocument/2006/relationships/image" Target="media/image3.tif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hi/Library/Containers/com.microsoft.Word/Data/Library/Application%20Support/Microsoft/Office/16.0/DTS/en-US%7b13C4073A-B7EB-1F49-B8E7-93CFEC005CDD%7d/%7bFD552BF2-2E6D-1847-A3CF-4F91191AF58D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17F3737-581A-6742-A052-AB2575AFA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{FD552BF2-2E6D-1847-A3CF-4F91191AF58D}tf10002086.dotx</Template>
  <TotalTime>250</TotalTime>
  <Pages>19</Pages>
  <Words>1398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MATLAB Package of COLD Version 2.0</dc:title>
  <dc:subject>handbook</dc:subject>
  <dc:creator>shi qiu, zhe zhu</dc:creator>
  <cp:keywords/>
  <dc:description/>
  <cp:lastModifiedBy>Qiu, Shi</cp:lastModifiedBy>
  <cp:revision>245</cp:revision>
  <dcterms:created xsi:type="dcterms:W3CDTF">2021-02-06T03:54:00Z</dcterms:created>
  <dcterms:modified xsi:type="dcterms:W3CDTF">2021-02-18T01:53:00Z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